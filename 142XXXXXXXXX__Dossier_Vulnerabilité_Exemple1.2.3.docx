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E935CC1" w14:textId="77777777" w:rsidR="005A4488" w:rsidRPr="00EC63D8" w:rsidRDefault="003C778D" w:rsidP="00EC63D8">
      <w:pPr>
        <w:ind w:left="-1417"/>
      </w:pPr>
      <w:r>
        <w:rPr>
          <w:noProof/>
          <w:lang w:eastAsia="fr-FR"/>
        </w:rPr>
        <w:drawing>
          <wp:anchor distT="0" distB="0" distL="114300" distR="114300" simplePos="0" relativeHeight="251660288" behindDoc="1" locked="0" layoutInCell="1" allowOverlap="1" wp14:anchorId="31AE0A97" wp14:editId="7CD9229C">
            <wp:simplePos x="0" y="0"/>
            <wp:positionH relativeFrom="page">
              <wp:posOffset>0</wp:posOffset>
            </wp:positionH>
            <wp:positionV relativeFrom="page">
              <wp:posOffset>0</wp:posOffset>
            </wp:positionV>
            <wp:extent cx="7570470" cy="5283200"/>
            <wp:effectExtent l="0" t="0" r="0" b="0"/>
            <wp:wrapNone/>
            <wp:docPr id="2" name="img_fond_s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extLst>
                        <a:ext uri="{28A0092B-C50C-407E-A947-70E740481C1C}">
                          <a14:useLocalDpi xmlns:a14="http://schemas.microsoft.com/office/drawing/2010/main" val="0"/>
                        </a:ext>
                      </a:extLst>
                    </a:blip>
                    <a:stretch>
                      <a:fillRect/>
                    </a:stretch>
                  </pic:blipFill>
                  <pic:spPr>
                    <a:xfrm>
                      <a:off x="0" y="0"/>
                      <a:ext cx="7570470" cy="5283200"/>
                    </a:xfrm>
                    <a:prstGeom prst="rect">
                      <a:avLst/>
                    </a:prstGeom>
                  </pic:spPr>
                </pic:pic>
              </a:graphicData>
            </a:graphic>
            <wp14:sizeRelH relativeFrom="margin">
              <wp14:pctWidth>0</wp14:pctWidth>
            </wp14:sizeRelH>
            <wp14:sizeRelV relativeFrom="margin">
              <wp14:pctHeight>0</wp14:pctHeight>
            </wp14:sizeRelV>
          </wp:anchor>
        </w:drawing>
      </w:r>
      <w:r w:rsidR="00782B44">
        <w:rPr>
          <w:noProof/>
          <w:lang w:eastAsia="fr-FR"/>
        </w:rPr>
        <w:drawing>
          <wp:anchor distT="0" distB="0" distL="114300" distR="114300" simplePos="0" relativeHeight="251658751" behindDoc="0" locked="0" layoutInCell="1" allowOverlap="1" wp14:anchorId="3111C01F" wp14:editId="11042C12">
            <wp:simplePos x="-266700" y="876300"/>
            <wp:positionH relativeFrom="page">
              <wp:align>left</wp:align>
            </wp:positionH>
            <wp:positionV relativeFrom="page">
              <wp:align>top</wp:align>
            </wp:positionV>
            <wp:extent cx="7581900" cy="5289697"/>
            <wp:effectExtent l="0" t="0" r="0" b="6350"/>
            <wp:wrapNone/>
            <wp:docPr id="10" name="img_fond_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_rapport.png"/>
                    <pic:cNvPicPr/>
                  </pic:nvPicPr>
                  <pic:blipFill>
                    <a:blip r:embed="rId9">
                      <a:extLst>
                        <a:ext uri="{28A0092B-C50C-407E-A947-70E740481C1C}">
                          <a14:useLocalDpi xmlns:a14="http://schemas.microsoft.com/office/drawing/2010/main" val="0"/>
                        </a:ext>
                      </a:extLst>
                    </a:blip>
                    <a:stretch>
                      <a:fillRect/>
                    </a:stretch>
                  </pic:blipFill>
                  <pic:spPr>
                    <a:xfrm>
                      <a:off x="0" y="0"/>
                      <a:ext cx="7581900" cy="5289697"/>
                    </a:xfrm>
                    <a:prstGeom prst="rect">
                      <a:avLst/>
                    </a:prstGeom>
                  </pic:spPr>
                </pic:pic>
              </a:graphicData>
            </a:graphic>
            <wp14:sizeRelH relativeFrom="margin">
              <wp14:pctWidth>0</wp14:pctWidth>
            </wp14:sizeRelH>
            <wp14:sizeRelV relativeFrom="margin">
              <wp14:pctHeight>0</wp14:pctHeight>
            </wp14:sizeRelV>
          </wp:anchor>
        </w:drawing>
      </w:r>
    </w:p>
    <w:p w14:paraId="565A3CF7" w14:textId="77777777" w:rsidR="00EC63D8" w:rsidRPr="00EC63D8" w:rsidRDefault="00EC63D8" w:rsidP="00EC63D8">
      <w:pPr>
        <w:rPr>
          <w:b/>
        </w:rPr>
      </w:pPr>
    </w:p>
    <w:p w14:paraId="5EE1BC4D" w14:textId="77777777" w:rsidR="00EC63D8" w:rsidRPr="00EC63D8" w:rsidRDefault="00EC63D8" w:rsidP="00EC63D8">
      <w:pPr>
        <w:rPr>
          <w:b/>
        </w:rPr>
      </w:pPr>
    </w:p>
    <w:p w14:paraId="1501B762" w14:textId="77777777" w:rsidR="00EC63D8" w:rsidRPr="00EC63D8" w:rsidRDefault="00EC63D8" w:rsidP="00EC63D8">
      <w:pPr>
        <w:rPr>
          <w:b/>
        </w:rPr>
      </w:pPr>
    </w:p>
    <w:p w14:paraId="7DE4E32B" w14:textId="77777777" w:rsidR="00EC63D8" w:rsidRPr="00EC63D8" w:rsidRDefault="00EC63D8" w:rsidP="00EC63D8">
      <w:pPr>
        <w:rPr>
          <w:b/>
        </w:rPr>
      </w:pPr>
    </w:p>
    <w:p w14:paraId="50EBEE25" w14:textId="77777777" w:rsidR="00EC63D8" w:rsidRPr="00EC63D8" w:rsidRDefault="00EC63D8" w:rsidP="00EC63D8">
      <w:pPr>
        <w:rPr>
          <w:b/>
        </w:rPr>
      </w:pPr>
    </w:p>
    <w:p w14:paraId="061BCF4C" w14:textId="77777777" w:rsidR="00EC63D8" w:rsidRPr="00EC63D8" w:rsidRDefault="00EC63D8" w:rsidP="00EC63D8">
      <w:pPr>
        <w:rPr>
          <w:b/>
        </w:rPr>
      </w:pPr>
    </w:p>
    <w:p w14:paraId="73EC3F84" w14:textId="77777777" w:rsidR="00EC63D8" w:rsidRPr="00EC63D8" w:rsidRDefault="00A87832" w:rsidP="00EC63D8">
      <w:pPr>
        <w:rPr>
          <w:b/>
        </w:rPr>
      </w:pPr>
      <w:r>
        <w:rPr>
          <w:b/>
          <w:noProof/>
          <w:lang w:eastAsia="fr-FR"/>
        </w:rPr>
        <mc:AlternateContent>
          <mc:Choice Requires="wps">
            <w:drawing>
              <wp:anchor distT="0" distB="0" distL="114300" distR="114300" simplePos="0" relativeHeight="251659264" behindDoc="0" locked="0" layoutInCell="1" allowOverlap="1" wp14:anchorId="681B7AF7" wp14:editId="01493A10">
                <wp:simplePos x="0" y="0"/>
                <wp:positionH relativeFrom="column">
                  <wp:posOffset>3646805</wp:posOffset>
                </wp:positionH>
                <wp:positionV relativeFrom="paragraph">
                  <wp:posOffset>11430</wp:posOffset>
                </wp:positionV>
                <wp:extent cx="2733040" cy="1737360"/>
                <wp:effectExtent l="0" t="0" r="0" b="0"/>
                <wp:wrapNone/>
                <wp:docPr id="18" name="ComplementTitre"/>
                <wp:cNvGraphicFramePr/>
                <a:graphic xmlns:a="http://schemas.openxmlformats.org/drawingml/2006/main">
                  <a:graphicData uri="http://schemas.microsoft.com/office/word/2010/wordprocessingShape">
                    <wps:wsp>
                      <wps:cNvSpPr txBox="1"/>
                      <wps:spPr>
                        <a:xfrm>
                          <a:off x="0" y="0"/>
                          <a:ext cx="2733040" cy="1737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val="0"/>
                                <w:bCs/>
                                <w:sz w:val="32"/>
                                <w:szCs w:val="32"/>
                              </w:rPr>
                              <w:alias w:val="Complement"/>
                              <w:tag w:val="Complement"/>
                              <w:id w:val="-988472663"/>
                              <w:placeholder>
                                <w:docPart w:val="799B0F0D8DF04EDD8DBD59926B7A76EE"/>
                              </w:placeholder>
                              <w:text/>
                            </w:sdtPr>
                            <w:sdtEndPr/>
                            <w:sdtContent>
                              <w:p w14:paraId="0D58858B" w14:textId="4A3FC986" w:rsidR="00FC4D59" w:rsidRPr="00A87832" w:rsidRDefault="008442B5" w:rsidP="009C1250">
                                <w:pPr>
                                  <w:pStyle w:val="Titre"/>
                                  <w:jc w:val="left"/>
                                  <w:rPr>
                                    <w:b w:val="0"/>
                                    <w:bCs/>
                                    <w:sz w:val="32"/>
                                    <w:szCs w:val="32"/>
                                  </w:rPr>
                                </w:pPr>
                                <w:r>
                                  <w:rPr>
                                    <w:b w:val="0"/>
                                    <w:bCs/>
                                    <w:sz w:val="32"/>
                                    <w:szCs w:val="32"/>
                                  </w:rPr>
                                  <w:t>EXEMPLE 1.2.3</w:t>
                                </w:r>
                              </w:p>
                            </w:sdtContent>
                          </w:sdt>
                          <w:p w14:paraId="1807D11B" w14:textId="77777777" w:rsidR="00FC4D59" w:rsidRPr="00A87832" w:rsidRDefault="00FC4D59">
                            <w:pPr>
                              <w:rPr>
                                <w:bCs/>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81B7AF7" id="_x0000_t202" coordsize="21600,21600" o:spt="202" path="m,l,21600r21600,l21600,xe">
                <v:stroke joinstyle="miter"/>
                <v:path gradientshapeok="t" o:connecttype="rect"/>
              </v:shapetype>
              <v:shape id="ComplementTitre" o:spid="_x0000_s1026" type="#_x0000_t202" style="position:absolute;margin-left:287.15pt;margin-top:.9pt;width:215.2pt;height:136.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" filled="f" stroked="f" strokeweight=".5pt">
                <v:textbox>
                  <w:txbxContent>
                    <w:sdt>
                      <w:sdtPr>
                        <w:rPr>
                          <w:b w:val="0"/>
                          <w:bCs/>
                          <w:sz w:val="32"/>
                          <w:szCs w:val="32"/>
                        </w:rPr>
                        <w:alias w:val="Complement"/>
                        <w:tag w:val="Complement"/>
                        <w:id w:val="-988472663"/>
                        <w:placeholder>
                          <w:docPart w:val="799B0F0D8DF04EDD8DBD59926B7A76EE"/>
                        </w:placeholder>
                        <w:text/>
                      </w:sdtPr>
                      <w:sdtEndPr/>
                      <w:sdtContent>
                        <w:p w14:paraId="0D58858B" w14:textId="4A3FC986" w:rsidR="00FC4D59" w:rsidRPr="00A87832" w:rsidRDefault="008442B5" w:rsidP="009C1250">
                          <w:pPr>
                            <w:pStyle w:val="Titre"/>
                            <w:jc w:val="left"/>
                            <w:rPr>
                              <w:b w:val="0"/>
                              <w:bCs/>
                              <w:sz w:val="32"/>
                              <w:szCs w:val="32"/>
                            </w:rPr>
                          </w:pPr>
                          <w:r>
                            <w:rPr>
                              <w:b w:val="0"/>
                              <w:bCs/>
                              <w:sz w:val="32"/>
                              <w:szCs w:val="32"/>
                            </w:rPr>
                            <w:t>EXEMPLE 1.2.3</w:t>
                          </w:r>
                        </w:p>
                      </w:sdtContent>
                    </w:sdt>
                    <w:p w14:paraId="1807D11B" w14:textId="77777777" w:rsidR="00FC4D59" w:rsidRPr="00A87832" w:rsidRDefault="00FC4D59">
                      <w:pPr>
                        <w:rPr>
                          <w:bCs/>
                          <w:sz w:val="16"/>
                          <w:szCs w:val="16"/>
                        </w:rPr>
                      </w:pPr>
                    </w:p>
                  </w:txbxContent>
                </v:textbox>
              </v:shape>
            </w:pict>
          </mc:Fallback>
        </mc:AlternateContent>
      </w:r>
    </w:p>
    <w:p w14:paraId="494DB1E6" w14:textId="77777777" w:rsidR="00EC63D8" w:rsidRPr="00EC63D8" w:rsidRDefault="00EC63D8" w:rsidP="00EC63D8"/>
    <w:p w14:paraId="44AEA3A4" w14:textId="77777777" w:rsidR="00D204FC" w:rsidRPr="00EC63D8" w:rsidRDefault="00D204FC" w:rsidP="00EC63D8">
      <w:pPr>
        <w:rPr>
          <w:b/>
        </w:rPr>
      </w:pPr>
    </w:p>
    <w:p w14:paraId="7AC8914F" w14:textId="77777777" w:rsidR="0031357C" w:rsidRPr="00EC63D8" w:rsidRDefault="0031357C" w:rsidP="00EC63D8">
      <w:pPr>
        <w:ind w:right="100"/>
      </w:pPr>
    </w:p>
    <w:p w14:paraId="7B7B6F85" w14:textId="77777777" w:rsidR="0031357C" w:rsidRPr="00EC63D8" w:rsidRDefault="0031357C" w:rsidP="00EC63D8">
      <w:pPr>
        <w:ind w:right="100"/>
      </w:pPr>
    </w:p>
    <w:p w14:paraId="497229D7" w14:textId="77777777" w:rsidR="0031357C" w:rsidRPr="00EC63D8" w:rsidRDefault="0031357C" w:rsidP="00EC63D8">
      <w:pPr>
        <w:ind w:right="100"/>
      </w:pPr>
    </w:p>
    <w:p w14:paraId="3BBC05EE" w14:textId="77777777" w:rsidR="0031357C" w:rsidRPr="00EC63D8" w:rsidRDefault="0031357C" w:rsidP="00EC63D8">
      <w:pPr>
        <w:ind w:right="100"/>
      </w:pPr>
    </w:p>
    <w:p w14:paraId="373C59B9" w14:textId="77777777" w:rsidR="0031357C" w:rsidRPr="00EC63D8" w:rsidRDefault="0031357C" w:rsidP="00EC63D8">
      <w:pPr>
        <w:ind w:right="100"/>
      </w:pPr>
    </w:p>
    <w:p w14:paraId="214AD504" w14:textId="77777777" w:rsidR="0031357C" w:rsidRPr="00EC63D8" w:rsidRDefault="0031357C" w:rsidP="00EC63D8">
      <w:pPr>
        <w:ind w:right="100"/>
      </w:pPr>
    </w:p>
    <w:p w14:paraId="4EDAC6E1" w14:textId="77777777" w:rsidR="0031357C" w:rsidRPr="00EC63D8" w:rsidRDefault="0031357C" w:rsidP="00EC63D8">
      <w:pPr>
        <w:ind w:right="100"/>
      </w:pPr>
    </w:p>
    <w:p w14:paraId="3A0C8A11" w14:textId="77777777" w:rsidR="0031357C" w:rsidRPr="00EC63D8" w:rsidRDefault="0031357C" w:rsidP="00EC63D8">
      <w:pPr>
        <w:ind w:right="100"/>
      </w:pPr>
    </w:p>
    <w:p w14:paraId="0E199056" w14:textId="77777777" w:rsidR="0031357C" w:rsidRPr="00EC63D8" w:rsidRDefault="0031357C" w:rsidP="00EC63D8">
      <w:pPr>
        <w:ind w:right="100"/>
      </w:pPr>
    </w:p>
    <w:p w14:paraId="05C2E4C6" w14:textId="77777777" w:rsidR="0031357C" w:rsidRPr="00EC63D8" w:rsidRDefault="0031357C" w:rsidP="00EC63D8">
      <w:pPr>
        <w:ind w:right="100"/>
      </w:pPr>
    </w:p>
    <w:p w14:paraId="20CF35E1" w14:textId="77777777" w:rsidR="0031357C" w:rsidRPr="00EC63D8" w:rsidRDefault="0031357C" w:rsidP="00EC63D8">
      <w:pPr>
        <w:ind w:right="100"/>
      </w:pPr>
    </w:p>
    <w:p w14:paraId="4852CA2F" w14:textId="77777777" w:rsidR="0031357C" w:rsidRPr="00EC63D8" w:rsidRDefault="0031357C" w:rsidP="00EC63D8">
      <w:pPr>
        <w:ind w:right="100"/>
      </w:pPr>
    </w:p>
    <w:p w14:paraId="2B2357EC" w14:textId="77777777" w:rsidR="0031357C" w:rsidRPr="00EC63D8" w:rsidRDefault="0031357C" w:rsidP="00EC63D8">
      <w:pPr>
        <w:ind w:right="100"/>
      </w:pPr>
    </w:p>
    <w:p w14:paraId="05F0D354" w14:textId="77777777" w:rsidR="0031357C" w:rsidRPr="00EC63D8" w:rsidRDefault="0031357C" w:rsidP="00EC63D8">
      <w:pPr>
        <w:ind w:right="100"/>
      </w:pPr>
    </w:p>
    <w:p w14:paraId="02E7E1C9" w14:textId="77777777" w:rsidR="0031357C" w:rsidRPr="00EC63D8" w:rsidRDefault="0031357C" w:rsidP="00EC63D8">
      <w:pPr>
        <w:ind w:right="100"/>
      </w:pPr>
    </w:p>
    <w:p w14:paraId="14CD8C34" w14:textId="77777777" w:rsidR="0031357C" w:rsidRPr="00EC63D8" w:rsidRDefault="0031357C" w:rsidP="00EC63D8">
      <w:pPr>
        <w:ind w:right="100"/>
      </w:pPr>
    </w:p>
    <w:p w14:paraId="2C885281" w14:textId="77777777" w:rsidR="0031357C" w:rsidRPr="00EC63D8" w:rsidRDefault="0031357C" w:rsidP="00EC63D8">
      <w:pPr>
        <w:ind w:right="100"/>
      </w:pPr>
    </w:p>
    <w:p w14:paraId="04D1DE68" w14:textId="6ABE5DAB" w:rsidR="0031357C" w:rsidRPr="00EC63D8" w:rsidRDefault="0031357C" w:rsidP="00EC63D8">
      <w:pPr>
        <w:ind w:right="100"/>
      </w:pPr>
    </w:p>
    <w:tbl>
      <w:tblPr>
        <w:tblpPr w:bottomFromText="11340" w:vertAnchor="page" w:horzAnchor="margin" w:tblpX="296" w:tblpY="9006"/>
        <w:tblOverlap w:val="never"/>
        <w:tblW w:w="0" w:type="auto"/>
        <w:tblLayout w:type="fixed"/>
        <w:tblCellMar>
          <w:top w:w="30" w:type="dxa"/>
          <w:left w:w="70" w:type="dxa"/>
          <w:right w:w="70" w:type="dxa"/>
        </w:tblCellMar>
        <w:tblLook w:val="0000" w:firstRow="0" w:lastRow="0" w:firstColumn="0" w:lastColumn="0" w:noHBand="0" w:noVBand="0"/>
      </w:tblPr>
      <w:tblGrid>
        <w:gridCol w:w="3544"/>
        <w:gridCol w:w="709"/>
        <w:gridCol w:w="4592"/>
      </w:tblGrid>
      <w:tr w:rsidR="00EC63D8" w:rsidRPr="002862A7" w14:paraId="030E8695" w14:textId="77777777" w:rsidTr="00317717">
        <w:trPr>
          <w:trHeight w:hRule="exact" w:val="750"/>
        </w:trPr>
        <w:tc>
          <w:tcPr>
            <w:tcW w:w="8844" w:type="dxa"/>
            <w:gridSpan w:val="3"/>
            <w:vAlign w:val="center"/>
          </w:tcPr>
          <w:p w14:paraId="024DF076" w14:textId="19224282" w:rsidR="00EC63D8" w:rsidRPr="002B4683" w:rsidRDefault="00F54898" w:rsidP="003B2B91">
            <w:pPr>
              <w:pStyle w:val="Titre"/>
              <w:framePr w:wrap="auto" w:vAnchor="margin" w:hAnchor="text" w:xAlign="left" w:yAlign="inline"/>
              <w:suppressOverlap w:val="0"/>
              <w:jc w:val="left"/>
            </w:pPr>
            <w:r>
              <w:t xml:space="preserve">Dossier de vulnérabilités </w:t>
            </w:r>
            <w:r w:rsidR="008442B5">
              <w:t>EXEMPLE 1.2.3</w:t>
            </w:r>
          </w:p>
        </w:tc>
      </w:tr>
      <w:tr w:rsidR="00EC63D8" w:rsidRPr="002862A7" w14:paraId="44C99222" w14:textId="77777777" w:rsidTr="00317717">
        <w:trPr>
          <w:trHeight w:hRule="exact" w:val="525"/>
        </w:trPr>
        <w:tc>
          <w:tcPr>
            <w:tcW w:w="8844" w:type="dxa"/>
            <w:gridSpan w:val="3"/>
            <w:vAlign w:val="center"/>
          </w:tcPr>
          <w:p w14:paraId="5F4DBFF2" w14:textId="77777777" w:rsidR="00EC63D8" w:rsidRPr="002862A7" w:rsidRDefault="00EC63D8" w:rsidP="003B2B91">
            <w:pPr>
              <w:rPr>
                <w:b/>
                <w:bCs/>
              </w:rPr>
            </w:pPr>
          </w:p>
        </w:tc>
      </w:tr>
      <w:tr w:rsidR="00EC63D8" w:rsidRPr="00216F55" w14:paraId="5A032773" w14:textId="77777777" w:rsidTr="00317717">
        <w:trPr>
          <w:trHeight w:hRule="exact" w:val="525"/>
        </w:trPr>
        <w:tc>
          <w:tcPr>
            <w:tcW w:w="8844" w:type="dxa"/>
            <w:gridSpan w:val="3"/>
            <w:vAlign w:val="center"/>
          </w:tcPr>
          <w:p w14:paraId="03F7F1C8" w14:textId="001781F6" w:rsidR="00EC63D8" w:rsidRPr="00216F55" w:rsidRDefault="00491DA3" w:rsidP="001E5FBE">
            <w:pPr>
              <w:rPr>
                <w:b/>
                <w:bCs/>
                <w:sz w:val="24"/>
                <w:szCs w:val="24"/>
              </w:rPr>
            </w:pPr>
            <w:r w:rsidRPr="00216F55">
              <w:rPr>
                <w:b/>
                <w:bCs/>
                <w:sz w:val="24"/>
                <w:szCs w:val="24"/>
              </w:rPr>
              <w:t xml:space="preserve">Référence : </w:t>
            </w:r>
            <w:r w:rsidRPr="00216F55">
              <w:rPr>
                <w:b/>
                <w:bCs/>
                <w:sz w:val="24"/>
                <w:szCs w:val="24"/>
              </w:rPr>
              <w:fldChar w:fldCharType="begin"/>
            </w:r>
            <w:r w:rsidRPr="00216F55">
              <w:rPr>
                <w:b/>
                <w:bCs/>
                <w:sz w:val="24"/>
                <w:szCs w:val="24"/>
              </w:rPr>
              <w:instrText xml:space="preserve"> DOCPROPERTY  DO_Version  \* MERGEFORMAT </w:instrText>
            </w:r>
            <w:r w:rsidRPr="00216F55">
              <w:rPr>
                <w:b/>
                <w:bCs/>
                <w:sz w:val="24"/>
                <w:szCs w:val="24"/>
              </w:rPr>
              <w:fldChar w:fldCharType="end"/>
            </w:r>
            <w:r w:rsidRPr="00216F55">
              <w:rPr>
                <w:b/>
                <w:bCs/>
                <w:sz w:val="24"/>
                <w:szCs w:val="24"/>
              </w:rPr>
              <w:fldChar w:fldCharType="begin"/>
            </w:r>
            <w:r w:rsidRPr="00216F55">
              <w:rPr>
                <w:b/>
                <w:bCs/>
                <w:sz w:val="24"/>
                <w:szCs w:val="24"/>
              </w:rPr>
              <w:instrText xml:space="preserve"> DOCPROPERTY "DO_Version"  \* MERGEFORMAT </w:instrText>
            </w:r>
            <w:r w:rsidRPr="00216F55">
              <w:rPr>
                <w:b/>
                <w:bCs/>
                <w:sz w:val="24"/>
                <w:szCs w:val="24"/>
              </w:rPr>
              <w:fldChar w:fldCharType="end"/>
            </w:r>
            <w:sdt>
              <w:sdtPr>
                <w:rPr>
                  <w:b/>
                  <w:bCs/>
                  <w:sz w:val="24"/>
                  <w:szCs w:val="24"/>
                </w:rPr>
                <w:alias w:val="Reference"/>
                <w:tag w:val="Reference"/>
                <w:id w:val="1191263658"/>
                <w:placeholder>
                  <w:docPart w:val="E68472042AE342DEA3EA4F2F02C5F979"/>
                </w:placeholder>
                <w:text/>
              </w:sdtPr>
              <w:sdtEndPr/>
              <w:sdtContent>
                <w:r w:rsidR="00F54898">
                  <w:rPr>
                    <w:b/>
                    <w:bCs/>
                    <w:sz w:val="24"/>
                    <w:szCs w:val="24"/>
                  </w:rPr>
                  <w:t>142</w:t>
                </w:r>
                <w:r w:rsidR="008442B5">
                  <w:rPr>
                    <w:b/>
                    <w:bCs/>
                    <w:sz w:val="24"/>
                    <w:szCs w:val="24"/>
                  </w:rPr>
                  <w:t>XXXXXXXX</w:t>
                </w:r>
              </w:sdtContent>
            </w:sdt>
          </w:p>
        </w:tc>
      </w:tr>
      <w:tr w:rsidR="00EC63D8" w:rsidRPr="00216F55" w14:paraId="04FEE460" w14:textId="77777777" w:rsidTr="00317717">
        <w:trPr>
          <w:trHeight w:hRule="exact" w:val="525"/>
        </w:trPr>
        <w:tc>
          <w:tcPr>
            <w:tcW w:w="8844" w:type="dxa"/>
            <w:gridSpan w:val="3"/>
            <w:vAlign w:val="center"/>
          </w:tcPr>
          <w:p w14:paraId="460D3D8B" w14:textId="18447B27" w:rsidR="00EC63D8" w:rsidRPr="00216F55" w:rsidRDefault="00491DA3" w:rsidP="003B2B91">
            <w:pPr>
              <w:rPr>
                <w:sz w:val="24"/>
                <w:szCs w:val="24"/>
              </w:rPr>
            </w:pPr>
            <w:r w:rsidRPr="00216F55">
              <w:rPr>
                <w:b/>
                <w:bCs/>
                <w:sz w:val="24"/>
                <w:szCs w:val="24"/>
              </w:rPr>
              <w:t xml:space="preserve">Date : </w:t>
            </w:r>
            <w:sdt>
              <w:sdtPr>
                <w:rPr>
                  <w:b/>
                  <w:bCs/>
                  <w:sz w:val="24"/>
                  <w:szCs w:val="24"/>
                </w:rPr>
                <w:alias w:val="Date"/>
                <w:tag w:val="Date"/>
                <w:id w:val="2094205097"/>
                <w:placeholder>
                  <w:docPart w:val="A2B8A52F013C48C39D9E0DAA2DA18489"/>
                </w:placeholder>
                <w:date w:fullDate="2026-01-01T00:00:00Z">
                  <w:dateFormat w:val="dd/MM/yyyy"/>
                  <w:lid w:val="fr-FR"/>
                  <w:storeMappedDataAs w:val="dateTime"/>
                  <w:calendar w:val="gregorian"/>
                </w:date>
              </w:sdtPr>
              <w:sdtEndPr/>
              <w:sdtContent>
                <w:r w:rsidR="008442B5">
                  <w:rPr>
                    <w:b/>
                    <w:bCs/>
                    <w:sz w:val="24"/>
                    <w:szCs w:val="24"/>
                  </w:rPr>
                  <w:t>01/01/2026</w:t>
                </w:r>
              </w:sdtContent>
            </w:sdt>
          </w:p>
        </w:tc>
      </w:tr>
      <w:tr w:rsidR="00EC63D8" w:rsidRPr="00216F55" w14:paraId="21100DC4" w14:textId="77777777" w:rsidTr="004F1B60">
        <w:trPr>
          <w:trHeight w:hRule="exact" w:val="3658"/>
        </w:trPr>
        <w:tc>
          <w:tcPr>
            <w:tcW w:w="8844" w:type="dxa"/>
            <w:gridSpan w:val="3"/>
            <w:vAlign w:val="center"/>
          </w:tcPr>
          <w:tbl>
            <w:tblPr>
              <w:tblStyle w:val="Grilledutableau"/>
              <w:tblpPr w:leftFromText="141" w:rightFromText="141" w:vertAnchor="text" w:horzAnchor="margin" w:tblpY="-304"/>
              <w:tblOverlap w:val="never"/>
              <w:tblW w:w="8584" w:type="dxa"/>
              <w:tblLayout w:type="fixed"/>
              <w:tblLook w:val="04A0" w:firstRow="1" w:lastRow="0" w:firstColumn="1" w:lastColumn="0" w:noHBand="0" w:noVBand="1"/>
            </w:tblPr>
            <w:tblGrid>
              <w:gridCol w:w="2861"/>
              <w:gridCol w:w="2861"/>
              <w:gridCol w:w="2862"/>
            </w:tblGrid>
            <w:tr w:rsidR="00491DA3" w14:paraId="6418181D" w14:textId="77777777" w:rsidTr="004F1B60">
              <w:trPr>
                <w:trHeight w:val="166"/>
              </w:trPr>
              <w:tc>
                <w:tcPr>
                  <w:tcW w:w="2861" w:type="dxa"/>
                </w:tcPr>
                <w:p w14:paraId="418BF969" w14:textId="77777777" w:rsidR="00491DA3" w:rsidRDefault="00491DA3" w:rsidP="00491DA3">
                  <w:pPr>
                    <w:rPr>
                      <w:b/>
                      <w:bCs/>
                      <w:sz w:val="24"/>
                      <w:szCs w:val="24"/>
                    </w:rPr>
                  </w:pPr>
                  <w:r>
                    <w:rPr>
                      <w:b/>
                      <w:bCs/>
                      <w:sz w:val="24"/>
                      <w:szCs w:val="24"/>
                    </w:rPr>
                    <w:t>Auteurs</w:t>
                  </w:r>
                </w:p>
              </w:tc>
              <w:tc>
                <w:tcPr>
                  <w:tcW w:w="2861" w:type="dxa"/>
                </w:tcPr>
                <w:p w14:paraId="31EC1660" w14:textId="77777777" w:rsidR="00491DA3" w:rsidRDefault="00491DA3" w:rsidP="00491DA3">
                  <w:pPr>
                    <w:rPr>
                      <w:b/>
                      <w:bCs/>
                      <w:sz w:val="24"/>
                      <w:szCs w:val="24"/>
                    </w:rPr>
                  </w:pPr>
                  <w:r>
                    <w:rPr>
                      <w:b/>
                      <w:bCs/>
                      <w:sz w:val="24"/>
                      <w:szCs w:val="24"/>
                    </w:rPr>
                    <w:t>Approbation</w:t>
                  </w:r>
                </w:p>
              </w:tc>
              <w:tc>
                <w:tcPr>
                  <w:tcW w:w="2862" w:type="dxa"/>
                </w:tcPr>
                <w:p w14:paraId="49232390" w14:textId="77777777" w:rsidR="00491DA3" w:rsidRDefault="00491DA3" w:rsidP="00491DA3">
                  <w:pPr>
                    <w:rPr>
                      <w:b/>
                      <w:bCs/>
                      <w:sz w:val="24"/>
                      <w:szCs w:val="24"/>
                    </w:rPr>
                  </w:pPr>
                  <w:r>
                    <w:rPr>
                      <w:b/>
                      <w:bCs/>
                      <w:sz w:val="24"/>
                      <w:szCs w:val="24"/>
                    </w:rPr>
                    <w:t>Autorisation</w:t>
                  </w:r>
                </w:p>
              </w:tc>
            </w:tr>
            <w:tr w:rsidR="0078055F" w14:paraId="6E0AF254" w14:textId="77777777" w:rsidTr="004F1B60">
              <w:trPr>
                <w:trHeight w:val="349"/>
              </w:trPr>
              <w:tc>
                <w:tcPr>
                  <w:tcW w:w="2861" w:type="dxa"/>
                </w:tcPr>
                <w:p w14:paraId="0B61F159" w14:textId="091D7DEC" w:rsidR="0078055F" w:rsidRDefault="00092D66" w:rsidP="00491DA3">
                  <w:pPr>
                    <w:rPr>
                      <w:b/>
                      <w:bCs/>
                      <w:sz w:val="24"/>
                      <w:szCs w:val="24"/>
                    </w:rPr>
                  </w:pPr>
                  <w:r w:rsidRPr="00092D66">
                    <w:rPr>
                      <w:b/>
                      <w:bCs/>
                      <w:noProof/>
                      <w:sz w:val="24"/>
                      <w:szCs w:val="24"/>
                      <w:lang w:eastAsia="fr-FR"/>
                    </w:rPr>
                    <mc:AlternateContent>
                      <mc:Choice Requires="wps">
                        <w:drawing>
                          <wp:anchor distT="45720" distB="45720" distL="114300" distR="114300" simplePos="0" relativeHeight="251665408" behindDoc="0" locked="0" layoutInCell="1" allowOverlap="1" wp14:anchorId="21729CAB" wp14:editId="3BB92594">
                            <wp:simplePos x="0" y="0"/>
                            <wp:positionH relativeFrom="column">
                              <wp:posOffset>-41620</wp:posOffset>
                            </wp:positionH>
                            <wp:positionV relativeFrom="paragraph">
                              <wp:posOffset>479008</wp:posOffset>
                            </wp:positionV>
                            <wp:extent cx="1521460" cy="1404620"/>
                            <wp:effectExtent l="0" t="0" r="2540" b="7620"/>
                            <wp:wrapThrough wrapText="bothSides">
                              <wp:wrapPolygon edited="0">
                                <wp:start x="0" y="0"/>
                                <wp:lineTo x="0" y="20971"/>
                                <wp:lineTo x="21366" y="20971"/>
                                <wp:lineTo x="21366" y="0"/>
                                <wp:lineTo x="0" y="0"/>
                              </wp:wrapPolygon>
                            </wp:wrapThrough>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1404620"/>
                                    </a:xfrm>
                                    <a:prstGeom prst="rect">
                                      <a:avLst/>
                                    </a:prstGeom>
                                    <a:solidFill>
                                      <a:srgbClr val="FFFFFF"/>
                                    </a:solidFill>
                                    <a:ln w="9525">
                                      <a:noFill/>
                                      <a:miter lim="800000"/>
                                      <a:headEnd/>
                                      <a:tailEnd/>
                                    </a:ln>
                                  </wps:spPr>
                                  <wps:txbx>
                                    <w:txbxContent>
                                      <w:p w14:paraId="082B3E37" w14:textId="7FD6F429" w:rsidR="00FC4D59" w:rsidRPr="00092D66" w:rsidRDefault="00FC4D59">
                                        <w:pPr>
                                          <w:rPr>
                                            <w:sz w:val="16"/>
                                          </w:rPr>
                                        </w:pPr>
                                        <w:r w:rsidRPr="00092D66">
                                          <w:rPr>
                                            <w:sz w:val="16"/>
                                          </w:rPr>
                                          <w:t>Analyste Cyber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1729CAB" id="Zone de texte 2" o:spid="_x0000_s1027" type="#_x0000_t202" style="position:absolute;margin-left:-3.3pt;margin-top:37.7pt;width:119.8pt;height:110.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" stroked="f">
                            <v:textbox style="mso-fit-shape-to-text:t">
                              <w:txbxContent>
                                <w:p w14:paraId="082B3E37" w14:textId="7FD6F429" w:rsidR="00FC4D59" w:rsidRPr="00092D66" w:rsidRDefault="00FC4D59">
                                  <w:pPr>
                                    <w:rPr>
                                      <w:sz w:val="16"/>
                                    </w:rPr>
                                  </w:pPr>
                                  <w:r w:rsidRPr="00092D66">
                                    <w:rPr>
                                      <w:sz w:val="16"/>
                                    </w:rPr>
                                    <w:t>Analyste Cyber</w:t>
                                  </w:r>
                                </w:p>
                              </w:txbxContent>
                            </v:textbox>
                            <w10:wrap type="through"/>
                          </v:shape>
                        </w:pict>
                      </mc:Fallback>
                    </mc:AlternateContent>
                  </w:r>
                </w:p>
              </w:tc>
              <w:tc>
                <w:tcPr>
                  <w:tcW w:w="2861" w:type="dxa"/>
                </w:tcPr>
                <w:p w14:paraId="47748A85" w14:textId="1F5B3985" w:rsidR="0078055F" w:rsidRDefault="00092D66" w:rsidP="00491DA3">
                  <w:pPr>
                    <w:rPr>
                      <w:b/>
                      <w:bCs/>
                      <w:sz w:val="24"/>
                      <w:szCs w:val="24"/>
                    </w:rPr>
                  </w:pPr>
                  <w:r w:rsidRPr="00092D66">
                    <w:rPr>
                      <w:b/>
                      <w:bCs/>
                      <w:noProof/>
                      <w:sz w:val="24"/>
                      <w:szCs w:val="24"/>
                      <w:lang w:eastAsia="fr-FR"/>
                    </w:rPr>
                    <mc:AlternateContent>
                      <mc:Choice Requires="wps">
                        <w:drawing>
                          <wp:anchor distT="45720" distB="45720" distL="114300" distR="114300" simplePos="0" relativeHeight="251669504" behindDoc="0" locked="0" layoutInCell="1" allowOverlap="1" wp14:anchorId="09BA573F" wp14:editId="1ACA6AB8">
                            <wp:simplePos x="0" y="0"/>
                            <wp:positionH relativeFrom="column">
                              <wp:posOffset>-65309</wp:posOffset>
                            </wp:positionH>
                            <wp:positionV relativeFrom="paragraph">
                              <wp:posOffset>457063</wp:posOffset>
                            </wp:positionV>
                            <wp:extent cx="1521460" cy="1404620"/>
                            <wp:effectExtent l="0" t="0" r="2540" b="7620"/>
                            <wp:wrapThrough wrapText="bothSides">
                              <wp:wrapPolygon edited="0">
                                <wp:start x="0" y="0"/>
                                <wp:lineTo x="0" y="20971"/>
                                <wp:lineTo x="21366" y="20971"/>
                                <wp:lineTo x="21366" y="0"/>
                                <wp:lineTo x="0" y="0"/>
                              </wp:wrapPolygon>
                            </wp:wrapThrough>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1404620"/>
                                    </a:xfrm>
                                    <a:prstGeom prst="rect">
                                      <a:avLst/>
                                    </a:prstGeom>
                                    <a:solidFill>
                                      <a:srgbClr val="FFFFFF"/>
                                    </a:solidFill>
                                    <a:ln w="9525">
                                      <a:noFill/>
                                      <a:miter lim="800000"/>
                                      <a:headEnd/>
                                      <a:tailEnd/>
                                    </a:ln>
                                  </wps:spPr>
                                  <wps:txbx>
                                    <w:txbxContent>
                                      <w:p w14:paraId="4312C0E0" w14:textId="163536E6" w:rsidR="00FC4D59" w:rsidRPr="00092D66" w:rsidRDefault="00FC4D59" w:rsidP="00092D66">
                                        <w:pPr>
                                          <w:rPr>
                                            <w:sz w:val="16"/>
                                          </w:rPr>
                                        </w:pPr>
                                        <w:r>
                                          <w:rPr>
                                            <w:sz w:val="16"/>
                                          </w:rPr>
                                          <w:t xml:space="preserve">CPI </w:t>
                                        </w:r>
                                        <w:r w:rsidR="008442B5">
                                          <w:rPr>
                                            <w:sz w:val="16"/>
                                          </w:rPr>
                                          <w:t>Programme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9BA573F" id="_x0000_s1028" type="#_x0000_t202" style="position:absolute;margin-left:-5.15pt;margin-top:36pt;width:119.8pt;height:110.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" stroked="f">
                            <v:textbox style="mso-fit-shape-to-text:t">
                              <w:txbxContent>
                                <w:p w14:paraId="4312C0E0" w14:textId="163536E6" w:rsidR="00FC4D59" w:rsidRPr="00092D66" w:rsidRDefault="00FC4D59" w:rsidP="00092D66">
                                  <w:pPr>
                                    <w:rPr>
                                      <w:sz w:val="16"/>
                                    </w:rPr>
                                  </w:pPr>
                                  <w:r>
                                    <w:rPr>
                                      <w:sz w:val="16"/>
                                    </w:rPr>
                                    <w:t xml:space="preserve">CPI </w:t>
                                  </w:r>
                                  <w:r w:rsidR="008442B5">
                                    <w:rPr>
                                      <w:sz w:val="16"/>
                                    </w:rPr>
                                    <w:t>Programme</w:t>
                                  </w:r>
                                </w:p>
                              </w:txbxContent>
                            </v:textbox>
                            <w10:wrap type="through"/>
                          </v:shape>
                        </w:pict>
                      </mc:Fallback>
                    </mc:AlternateContent>
                  </w:r>
                </w:p>
              </w:tc>
              <w:tc>
                <w:tcPr>
                  <w:tcW w:w="2862" w:type="dxa"/>
                  <w:vMerge w:val="restart"/>
                </w:tcPr>
                <w:p w14:paraId="5CF2EA14" w14:textId="3B788853" w:rsidR="0078055F" w:rsidRDefault="00B020B5" w:rsidP="00491DA3">
                  <w:pPr>
                    <w:rPr>
                      <w:b/>
                      <w:bCs/>
                      <w:sz w:val="24"/>
                      <w:szCs w:val="24"/>
                    </w:rPr>
                  </w:pPr>
                  <w:r w:rsidRPr="00092D66">
                    <w:rPr>
                      <w:b/>
                      <w:bCs/>
                      <w:noProof/>
                      <w:sz w:val="24"/>
                      <w:szCs w:val="24"/>
                      <w:lang w:eastAsia="fr-FR"/>
                    </w:rPr>
                    <mc:AlternateContent>
                      <mc:Choice Requires="wps">
                        <w:drawing>
                          <wp:anchor distT="45720" distB="45720" distL="114300" distR="114300" simplePos="0" relativeHeight="251673600" behindDoc="0" locked="0" layoutInCell="1" allowOverlap="1" wp14:anchorId="1A12A747" wp14:editId="6CA417CF">
                            <wp:simplePos x="0" y="0"/>
                            <wp:positionH relativeFrom="column">
                              <wp:posOffset>-23037</wp:posOffset>
                            </wp:positionH>
                            <wp:positionV relativeFrom="paragraph">
                              <wp:posOffset>1319112</wp:posOffset>
                            </wp:positionV>
                            <wp:extent cx="1521460" cy="1404620"/>
                            <wp:effectExtent l="0" t="0" r="2540" b="7620"/>
                            <wp:wrapThrough wrapText="bothSides">
                              <wp:wrapPolygon edited="0">
                                <wp:start x="0" y="0"/>
                                <wp:lineTo x="0" y="20971"/>
                                <wp:lineTo x="21366" y="20971"/>
                                <wp:lineTo x="21366" y="0"/>
                                <wp:lineTo x="0" y="0"/>
                              </wp:wrapPolygon>
                            </wp:wrapThrough>
                            <wp:docPr id="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1404620"/>
                                    </a:xfrm>
                                    <a:prstGeom prst="rect">
                                      <a:avLst/>
                                    </a:prstGeom>
                                    <a:solidFill>
                                      <a:srgbClr val="FFFFFF"/>
                                    </a:solidFill>
                                    <a:ln w="9525">
                                      <a:noFill/>
                                      <a:miter lim="800000"/>
                                      <a:headEnd/>
                                      <a:tailEnd/>
                                    </a:ln>
                                  </wps:spPr>
                                  <wps:txbx>
                                    <w:txbxContent>
                                      <w:p w14:paraId="49A87EE6" w14:textId="5B3B4EC8" w:rsidR="00FC4D59" w:rsidRPr="00092D66" w:rsidRDefault="00FC4D59" w:rsidP="00B020B5">
                                        <w:pPr>
                                          <w:rPr>
                                            <w:sz w:val="16"/>
                                          </w:rPr>
                                        </w:pPr>
                                        <w:r>
                                          <w:rPr>
                                            <w:sz w:val="16"/>
                                          </w:rPr>
                                          <w:t>PCSA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A12A747" id="_x0000_s1029" type="#_x0000_t202" style="position:absolute;margin-left:-1.8pt;margin-top:103.85pt;width:119.8pt;height:110.6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" stroked="f">
                            <v:textbox style="mso-fit-shape-to-text:t">
                              <w:txbxContent>
                                <w:p w14:paraId="49A87EE6" w14:textId="5B3B4EC8" w:rsidR="00FC4D59" w:rsidRPr="00092D66" w:rsidRDefault="00FC4D59" w:rsidP="00B020B5">
                                  <w:pPr>
                                    <w:rPr>
                                      <w:sz w:val="16"/>
                                    </w:rPr>
                                  </w:pPr>
                                  <w:r>
                                    <w:rPr>
                                      <w:sz w:val="16"/>
                                    </w:rPr>
                                    <w:t>PCSA</w:t>
                                  </w:r>
                                </w:p>
                              </w:txbxContent>
                            </v:textbox>
                            <w10:wrap type="through"/>
                          </v:shape>
                        </w:pict>
                      </mc:Fallback>
                    </mc:AlternateContent>
                  </w:r>
                </w:p>
              </w:tc>
            </w:tr>
            <w:tr w:rsidR="0078055F" w14:paraId="54FDD921" w14:textId="77777777" w:rsidTr="004F1B60">
              <w:trPr>
                <w:trHeight w:val="166"/>
              </w:trPr>
              <w:tc>
                <w:tcPr>
                  <w:tcW w:w="2861" w:type="dxa"/>
                </w:tcPr>
                <w:p w14:paraId="34FF8464" w14:textId="302AE184" w:rsidR="0078055F" w:rsidRDefault="00092D66" w:rsidP="00491DA3">
                  <w:pPr>
                    <w:rPr>
                      <w:b/>
                      <w:bCs/>
                      <w:sz w:val="24"/>
                      <w:szCs w:val="24"/>
                    </w:rPr>
                  </w:pPr>
                  <w:r w:rsidRPr="00092D66">
                    <w:rPr>
                      <w:b/>
                      <w:bCs/>
                      <w:noProof/>
                      <w:sz w:val="24"/>
                      <w:szCs w:val="24"/>
                      <w:lang w:eastAsia="fr-FR"/>
                    </w:rPr>
                    <mc:AlternateContent>
                      <mc:Choice Requires="wps">
                        <w:drawing>
                          <wp:anchor distT="45720" distB="45720" distL="114300" distR="114300" simplePos="0" relativeHeight="251667456" behindDoc="0" locked="0" layoutInCell="1" allowOverlap="1" wp14:anchorId="781A4A69" wp14:editId="7AD9CFC0">
                            <wp:simplePos x="0" y="0"/>
                            <wp:positionH relativeFrom="column">
                              <wp:posOffset>-41219</wp:posOffset>
                            </wp:positionH>
                            <wp:positionV relativeFrom="paragraph">
                              <wp:posOffset>486000</wp:posOffset>
                            </wp:positionV>
                            <wp:extent cx="1521460" cy="1404620"/>
                            <wp:effectExtent l="0" t="0" r="2540" b="7620"/>
                            <wp:wrapThrough wrapText="bothSides">
                              <wp:wrapPolygon edited="0">
                                <wp:start x="0" y="0"/>
                                <wp:lineTo x="0" y="20971"/>
                                <wp:lineTo x="21366" y="20971"/>
                                <wp:lineTo x="21366" y="0"/>
                                <wp:lineTo x="0" y="0"/>
                              </wp:wrapPolygon>
                            </wp:wrapThrough>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1404620"/>
                                    </a:xfrm>
                                    <a:prstGeom prst="rect">
                                      <a:avLst/>
                                    </a:prstGeom>
                                    <a:solidFill>
                                      <a:srgbClr val="FFFFFF"/>
                                    </a:solidFill>
                                    <a:ln w="9525">
                                      <a:noFill/>
                                      <a:miter lim="800000"/>
                                      <a:headEnd/>
                                      <a:tailEnd/>
                                    </a:ln>
                                  </wps:spPr>
                                  <wps:txbx>
                                    <w:txbxContent>
                                      <w:p w14:paraId="7C700C14" w14:textId="3E370451" w:rsidR="00FC4D59" w:rsidRPr="00092D66" w:rsidRDefault="00FC4D59" w:rsidP="00092D66">
                                        <w:pPr>
                                          <w:rPr>
                                            <w:sz w:val="16"/>
                                          </w:rPr>
                                        </w:pPr>
                                        <w:r>
                                          <w:rPr>
                                            <w:sz w:val="16"/>
                                          </w:rPr>
                                          <w:t>RSSI Projet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81A4A69" id="_x0000_s1030" type="#_x0000_t202" style="position:absolute;margin-left:-3.25pt;margin-top:38.25pt;width:119.8pt;height:110.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" stroked="f">
                            <v:textbox style="mso-fit-shape-to-text:t">
                              <w:txbxContent>
                                <w:p w14:paraId="7C700C14" w14:textId="3E370451" w:rsidR="00FC4D59" w:rsidRPr="00092D66" w:rsidRDefault="00FC4D59" w:rsidP="00092D66">
                                  <w:pPr>
                                    <w:rPr>
                                      <w:sz w:val="16"/>
                                    </w:rPr>
                                  </w:pPr>
                                  <w:r>
                                    <w:rPr>
                                      <w:sz w:val="16"/>
                                    </w:rPr>
                                    <w:t>RSSI Projet</w:t>
                                  </w:r>
                                </w:p>
                              </w:txbxContent>
                            </v:textbox>
                            <w10:wrap type="through"/>
                          </v:shape>
                        </w:pict>
                      </mc:Fallback>
                    </mc:AlternateContent>
                  </w:r>
                </w:p>
              </w:tc>
              <w:tc>
                <w:tcPr>
                  <w:tcW w:w="2861" w:type="dxa"/>
                </w:tcPr>
                <w:p w14:paraId="4986BE2E" w14:textId="278EF51F" w:rsidR="0078055F" w:rsidRDefault="00B020B5" w:rsidP="00491DA3">
                  <w:pPr>
                    <w:rPr>
                      <w:b/>
                      <w:bCs/>
                      <w:sz w:val="24"/>
                      <w:szCs w:val="24"/>
                    </w:rPr>
                  </w:pPr>
                  <w:r w:rsidRPr="00092D66">
                    <w:rPr>
                      <w:b/>
                      <w:bCs/>
                      <w:noProof/>
                      <w:sz w:val="24"/>
                      <w:szCs w:val="24"/>
                      <w:lang w:eastAsia="fr-FR"/>
                    </w:rPr>
                    <mc:AlternateContent>
                      <mc:Choice Requires="wps">
                        <w:drawing>
                          <wp:anchor distT="45720" distB="45720" distL="114300" distR="114300" simplePos="0" relativeHeight="251671552" behindDoc="0" locked="0" layoutInCell="1" allowOverlap="1" wp14:anchorId="325E753D" wp14:editId="4770425F">
                            <wp:simplePos x="0" y="0"/>
                            <wp:positionH relativeFrom="column">
                              <wp:posOffset>-65236</wp:posOffset>
                            </wp:positionH>
                            <wp:positionV relativeFrom="paragraph">
                              <wp:posOffset>487270</wp:posOffset>
                            </wp:positionV>
                            <wp:extent cx="1521460" cy="1404620"/>
                            <wp:effectExtent l="0" t="0" r="2540" b="7620"/>
                            <wp:wrapThrough wrapText="bothSides">
                              <wp:wrapPolygon edited="0">
                                <wp:start x="0" y="0"/>
                                <wp:lineTo x="0" y="20971"/>
                                <wp:lineTo x="21366" y="20971"/>
                                <wp:lineTo x="21366" y="0"/>
                                <wp:lineTo x="0" y="0"/>
                              </wp:wrapPolygon>
                            </wp:wrapThrough>
                            <wp:docPr id="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1404620"/>
                                    </a:xfrm>
                                    <a:prstGeom prst="rect">
                                      <a:avLst/>
                                    </a:prstGeom>
                                    <a:solidFill>
                                      <a:srgbClr val="FFFFFF"/>
                                    </a:solidFill>
                                    <a:ln w="9525">
                                      <a:noFill/>
                                      <a:miter lim="800000"/>
                                      <a:headEnd/>
                                      <a:tailEnd/>
                                    </a:ln>
                                  </wps:spPr>
                                  <wps:txbx>
                                    <w:txbxContent>
                                      <w:p w14:paraId="7C7EE064" w14:textId="7776E2D1" w:rsidR="00FC4D59" w:rsidRPr="00092D66" w:rsidRDefault="00FC4D59" w:rsidP="00B020B5">
                                        <w:pPr>
                                          <w:rPr>
                                            <w:sz w:val="16"/>
                                          </w:rPr>
                                        </w:pPr>
                                        <w:r>
                                          <w:rPr>
                                            <w:sz w:val="16"/>
                                          </w:rPr>
                                          <w:t>Chargé d’affaire</w:t>
                                        </w:r>
                                        <w:r w:rsidR="008442B5">
                                          <w:rPr>
                                            <w:sz w:val="16"/>
                                          </w:rPr>
                                          <w:t xml:space="preserve"> Programme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25E753D" id="_x0000_s1031" type="#_x0000_t202" style="position:absolute;margin-left:-5.15pt;margin-top:38.35pt;width:119.8pt;height:110.6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" stroked="f">
                            <v:textbox style="mso-fit-shape-to-text:t">
                              <w:txbxContent>
                                <w:p w14:paraId="7C7EE064" w14:textId="7776E2D1" w:rsidR="00FC4D59" w:rsidRPr="00092D66" w:rsidRDefault="00FC4D59" w:rsidP="00B020B5">
                                  <w:pPr>
                                    <w:rPr>
                                      <w:sz w:val="16"/>
                                    </w:rPr>
                                  </w:pPr>
                                  <w:r>
                                    <w:rPr>
                                      <w:sz w:val="16"/>
                                    </w:rPr>
                                    <w:t>Chargé d’affaire</w:t>
                                  </w:r>
                                  <w:r w:rsidR="008442B5">
                                    <w:rPr>
                                      <w:sz w:val="16"/>
                                    </w:rPr>
                                    <w:t xml:space="preserve"> Programme</w:t>
                                  </w:r>
                                </w:p>
                              </w:txbxContent>
                            </v:textbox>
                            <w10:wrap type="through"/>
                          </v:shape>
                        </w:pict>
                      </mc:Fallback>
                    </mc:AlternateContent>
                  </w:r>
                </w:p>
              </w:tc>
              <w:tc>
                <w:tcPr>
                  <w:tcW w:w="2862" w:type="dxa"/>
                  <w:vMerge/>
                </w:tcPr>
                <w:p w14:paraId="513AB9FC" w14:textId="162AB479" w:rsidR="0078055F" w:rsidRDefault="0078055F" w:rsidP="00491DA3">
                  <w:pPr>
                    <w:rPr>
                      <w:b/>
                      <w:bCs/>
                      <w:sz w:val="24"/>
                      <w:szCs w:val="24"/>
                    </w:rPr>
                  </w:pPr>
                </w:p>
              </w:tc>
            </w:tr>
          </w:tbl>
          <w:p w14:paraId="297FA600" w14:textId="3C916B00" w:rsidR="00EC63D8" w:rsidRPr="00216F55" w:rsidRDefault="00607715" w:rsidP="003B2B91">
            <w:pPr>
              <w:rPr>
                <w:sz w:val="24"/>
                <w:szCs w:val="24"/>
              </w:rPr>
            </w:pPr>
            <w:r w:rsidRPr="00097B95">
              <w:rPr>
                <w:noProof/>
                <w:lang w:eastAsia="fr-FR"/>
              </w:rPr>
              <w:drawing>
                <wp:anchor distT="0" distB="0" distL="114300" distR="114300" simplePos="0" relativeHeight="251663360" behindDoc="0" locked="0" layoutInCell="1" allowOverlap="1" wp14:anchorId="459419D0" wp14:editId="5DAF0D70">
                  <wp:simplePos x="0" y="0"/>
                  <wp:positionH relativeFrom="page">
                    <wp:posOffset>2940050</wp:posOffset>
                  </wp:positionH>
                  <wp:positionV relativeFrom="page">
                    <wp:posOffset>2161540</wp:posOffset>
                  </wp:positionV>
                  <wp:extent cx="2287270" cy="346710"/>
                  <wp:effectExtent l="0" t="0" r="0" b="0"/>
                  <wp:wrapNone/>
                  <wp:docPr id="14" name="tmpHolderFP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87270" cy="346710"/>
                          </a:xfrm>
                          <a:prstGeom prst="rect">
                            <a:avLst/>
                          </a:prstGeom>
                        </pic:spPr>
                      </pic:pic>
                    </a:graphicData>
                  </a:graphic>
                  <wp14:sizeRelH relativeFrom="margin">
                    <wp14:pctWidth>0</wp14:pctWidth>
                  </wp14:sizeRelH>
                  <wp14:sizeRelV relativeFrom="margin">
                    <wp14:pctHeight>0</wp14:pctHeight>
                  </wp14:sizeRelV>
                </wp:anchor>
              </w:drawing>
            </w:r>
            <w:r w:rsidRPr="00097B95">
              <w:rPr>
                <w:noProof/>
                <w:lang w:eastAsia="fr-FR"/>
              </w:rPr>
              <w:drawing>
                <wp:anchor distT="0" distB="0" distL="114300" distR="114300" simplePos="0" relativeHeight="251662336" behindDoc="0" locked="0" layoutInCell="1" allowOverlap="1" wp14:anchorId="1FA36977" wp14:editId="5B11C3A9">
                  <wp:simplePos x="0" y="0"/>
                  <wp:positionH relativeFrom="page">
                    <wp:posOffset>652780</wp:posOffset>
                  </wp:positionH>
                  <wp:positionV relativeFrom="page">
                    <wp:posOffset>2161540</wp:posOffset>
                  </wp:positionV>
                  <wp:extent cx="2286635" cy="346710"/>
                  <wp:effectExtent l="0" t="0" r="0" b="0"/>
                  <wp:wrapNone/>
                  <wp:docPr id="12" name="tmpHolderFP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86635" cy="346710"/>
                          </a:xfrm>
                          <a:prstGeom prst="rect">
                            <a:avLst/>
                          </a:prstGeom>
                        </pic:spPr>
                      </pic:pic>
                    </a:graphicData>
                  </a:graphic>
                  <wp14:sizeRelH relativeFrom="margin">
                    <wp14:pctWidth>0</wp14:pctWidth>
                  </wp14:sizeRelH>
                  <wp14:sizeRelV relativeFrom="margin">
                    <wp14:pctHeight>0</wp14:pctHeight>
                  </wp14:sizeRelV>
                </wp:anchor>
              </w:drawing>
            </w:r>
          </w:p>
        </w:tc>
      </w:tr>
      <w:tr w:rsidR="00A87832" w:rsidRPr="00216F55" w14:paraId="3D9E9DBB" w14:textId="77777777" w:rsidTr="00491DA3">
        <w:trPr>
          <w:trHeight w:hRule="exact" w:val="1142"/>
        </w:trPr>
        <w:tc>
          <w:tcPr>
            <w:tcW w:w="8844" w:type="dxa"/>
            <w:gridSpan w:val="3"/>
            <w:vAlign w:val="center"/>
          </w:tcPr>
          <w:p w14:paraId="0AFCDB64" w14:textId="0F45F769" w:rsidR="00C71124" w:rsidRPr="004906AF" w:rsidRDefault="00C71124" w:rsidP="00C73C4D">
            <w:pPr>
              <w:rPr>
                <w:sz w:val="24"/>
                <w:szCs w:val="24"/>
              </w:rPr>
            </w:pPr>
          </w:p>
          <w:p w14:paraId="7FECE1C7" w14:textId="4E46B1BD" w:rsidR="00A87832" w:rsidRPr="00216F55" w:rsidRDefault="00A87832" w:rsidP="003B2B91">
            <w:pPr>
              <w:rPr>
                <w:b/>
                <w:bCs/>
                <w:sz w:val="24"/>
                <w:szCs w:val="24"/>
              </w:rPr>
            </w:pPr>
          </w:p>
        </w:tc>
      </w:tr>
      <w:tr w:rsidR="00F11BF2" w:rsidRPr="00216F55" w14:paraId="1BFF65CF" w14:textId="77777777" w:rsidTr="00317717">
        <w:trPr>
          <w:trHeight w:val="1130"/>
        </w:trPr>
        <w:tc>
          <w:tcPr>
            <w:tcW w:w="3544" w:type="dxa"/>
            <w:shd w:val="clear" w:color="auto" w:fill="auto"/>
            <w:tcMar>
              <w:top w:w="30" w:type="dxa"/>
            </w:tcMar>
          </w:tcPr>
          <w:sdt>
            <w:sdtPr>
              <w:alias w:val="Libellé autorisation 1"/>
              <w:tag w:val="Autor1"/>
              <w:id w:val="-1131935599"/>
              <w:lock w:val="sdtContentLocked"/>
              <w:placeholder>
                <w:docPart w:val="177CAF9072134D1BB7F4BEC4F230727D"/>
              </w:placeholder>
              <w:text/>
            </w:sdtPr>
            <w:sdtEndPr/>
            <w:sdtContent>
              <w:p w14:paraId="0915F451" w14:textId="77777777" w:rsidR="0043448D" w:rsidRPr="00317717" w:rsidRDefault="00A85941" w:rsidP="00317717">
                <w:r>
                  <w:t xml:space="preserve"> </w:t>
                </w:r>
              </w:p>
            </w:sdtContent>
          </w:sdt>
          <w:p w14:paraId="71C2C9FD" w14:textId="71E33497" w:rsidR="00C71124" w:rsidRPr="00317717" w:rsidRDefault="00C71124" w:rsidP="00C73C4D"/>
          <w:p w14:paraId="2A4A71B0" w14:textId="6C28CA63" w:rsidR="0089618C" w:rsidRPr="0089618C" w:rsidRDefault="0089618C" w:rsidP="003B2B91">
            <w:pPr>
              <w:rPr>
                <w:b/>
                <w:bCs/>
                <w:sz w:val="24"/>
                <w:szCs w:val="24"/>
              </w:rPr>
            </w:pPr>
          </w:p>
          <w:p w14:paraId="04F83180" w14:textId="0B4CADE9" w:rsidR="004C0E0C" w:rsidRDefault="00A85941" w:rsidP="004C0E0C">
            <w:pPr>
              <w:rPr>
                <w:sz w:val="24"/>
                <w:szCs w:val="24"/>
              </w:rPr>
            </w:pPr>
            <w:r>
              <w:rPr>
                <w:sz w:val="24"/>
                <w:szCs w:val="24"/>
              </w:rPr>
              <w:t xml:space="preserve"> </w:t>
            </w:r>
            <w:r w:rsidR="00C71124">
              <w:t xml:space="preserve">  </w:t>
            </w:r>
          </w:p>
          <w:p w14:paraId="1EB6F60C" w14:textId="77777777" w:rsidR="004C0E0C" w:rsidRPr="004C0E0C" w:rsidRDefault="004C0E0C" w:rsidP="004C0E0C">
            <w:pPr>
              <w:rPr>
                <w:sz w:val="24"/>
                <w:szCs w:val="24"/>
              </w:rPr>
            </w:pPr>
          </w:p>
          <w:p w14:paraId="51736DB5" w14:textId="77777777" w:rsidR="004C0E0C" w:rsidRPr="004C0E0C" w:rsidRDefault="004C0E0C" w:rsidP="004C0E0C">
            <w:pPr>
              <w:rPr>
                <w:sz w:val="24"/>
                <w:szCs w:val="24"/>
              </w:rPr>
            </w:pPr>
          </w:p>
          <w:p w14:paraId="66149EC0" w14:textId="77777777" w:rsidR="004C0E0C" w:rsidRPr="004C0E0C" w:rsidRDefault="004C0E0C" w:rsidP="004C0E0C">
            <w:pPr>
              <w:rPr>
                <w:sz w:val="24"/>
                <w:szCs w:val="24"/>
              </w:rPr>
            </w:pPr>
          </w:p>
          <w:p w14:paraId="6ADCDF0E" w14:textId="5428F07C" w:rsidR="004C0E0C" w:rsidRPr="004C0E0C" w:rsidRDefault="004C0E0C" w:rsidP="004C0E0C">
            <w:pPr>
              <w:rPr>
                <w:sz w:val="24"/>
                <w:szCs w:val="24"/>
              </w:rPr>
            </w:pPr>
          </w:p>
          <w:p w14:paraId="0497A8CF" w14:textId="5CECDE3A" w:rsidR="004C0E0C" w:rsidRPr="004C0E0C" w:rsidRDefault="004C0E0C" w:rsidP="004C0E0C">
            <w:pPr>
              <w:rPr>
                <w:sz w:val="24"/>
                <w:szCs w:val="24"/>
              </w:rPr>
            </w:pPr>
          </w:p>
          <w:p w14:paraId="6109234E" w14:textId="6E8EC863" w:rsidR="004C0E0C" w:rsidRPr="004C0E0C" w:rsidRDefault="004C0E0C" w:rsidP="004C0E0C">
            <w:pPr>
              <w:rPr>
                <w:sz w:val="24"/>
                <w:szCs w:val="24"/>
              </w:rPr>
            </w:pPr>
          </w:p>
          <w:p w14:paraId="17B8794C" w14:textId="5DF1FAB3" w:rsidR="00572D58" w:rsidRPr="004C0E0C" w:rsidRDefault="00572D58" w:rsidP="004C0E0C">
            <w:pPr>
              <w:jc w:val="center"/>
              <w:rPr>
                <w:sz w:val="24"/>
                <w:szCs w:val="24"/>
              </w:rPr>
            </w:pPr>
          </w:p>
        </w:tc>
        <w:tc>
          <w:tcPr>
            <w:tcW w:w="709" w:type="dxa"/>
            <w:tcBorders>
              <w:left w:val="nil"/>
            </w:tcBorders>
            <w:shd w:val="clear" w:color="auto" w:fill="auto"/>
            <w:tcMar>
              <w:top w:w="30" w:type="dxa"/>
            </w:tcMar>
          </w:tcPr>
          <w:p w14:paraId="277FA89E" w14:textId="5A9ECEF8" w:rsidR="00C71124" w:rsidRPr="00F05193" w:rsidRDefault="00C71124" w:rsidP="00C71124">
            <w:pPr>
              <w:rPr>
                <w:b/>
                <w:bCs/>
                <w:sz w:val="24"/>
                <w:szCs w:val="24"/>
              </w:rPr>
            </w:pPr>
          </w:p>
          <w:p w14:paraId="408FB6B2" w14:textId="10D98DF5" w:rsidR="00F11BF2" w:rsidRPr="00216F55" w:rsidRDefault="00F11BF2" w:rsidP="003B2B91">
            <w:pPr>
              <w:rPr>
                <w:b/>
                <w:bCs/>
                <w:sz w:val="24"/>
                <w:szCs w:val="24"/>
              </w:rPr>
            </w:pPr>
          </w:p>
        </w:tc>
        <w:tc>
          <w:tcPr>
            <w:tcW w:w="4592" w:type="dxa"/>
            <w:shd w:val="clear" w:color="auto" w:fill="auto"/>
            <w:tcMar>
              <w:top w:w="30" w:type="dxa"/>
            </w:tcMar>
          </w:tcPr>
          <w:sdt>
            <w:sdtPr>
              <w:alias w:val="Libellé autorisation 2"/>
              <w:tag w:val="Autor2"/>
              <w:id w:val="-418171110"/>
              <w:lock w:val="sdtContentLocked"/>
              <w:placeholder>
                <w:docPart w:val="E7214325163747258EB2D2AE0B108535"/>
              </w:placeholder>
              <w:text/>
            </w:sdtPr>
            <w:sdtEndPr/>
            <w:sdtContent>
              <w:p w14:paraId="6460912B" w14:textId="77777777" w:rsidR="0043448D" w:rsidRPr="004906AF" w:rsidRDefault="00A85941" w:rsidP="0043448D">
                <w:pPr>
                  <w:rPr>
                    <w:sz w:val="24"/>
                    <w:szCs w:val="24"/>
                  </w:rPr>
                </w:pPr>
                <w:r>
                  <w:t xml:space="preserve"> </w:t>
                </w:r>
              </w:p>
            </w:sdtContent>
          </w:sdt>
          <w:p w14:paraId="1D713B5F" w14:textId="05855DA9" w:rsidR="00F11BF2" w:rsidRPr="00117DC3" w:rsidRDefault="00A85941" w:rsidP="00C71124">
            <w:pPr>
              <w:rPr>
                <w:b/>
                <w:bCs/>
                <w:sz w:val="24"/>
                <w:szCs w:val="24"/>
              </w:rPr>
            </w:pPr>
            <w:r>
              <w:rPr>
                <w:sz w:val="24"/>
                <w:szCs w:val="24"/>
              </w:rPr>
              <w:t xml:space="preserve"> </w:t>
            </w:r>
            <w:r w:rsidR="00C71124">
              <w:t xml:space="preserve"> </w:t>
            </w:r>
          </w:p>
        </w:tc>
      </w:tr>
    </w:tbl>
    <w:p w14:paraId="2FF175D1" w14:textId="05279A6B" w:rsidR="0031357C" w:rsidRPr="00216F55" w:rsidRDefault="004C0E0C" w:rsidP="00EC63D8">
      <w:pPr>
        <w:ind w:right="100"/>
        <w:rPr>
          <w:sz w:val="18"/>
          <w:szCs w:val="18"/>
        </w:rPr>
      </w:pPr>
      <w:r>
        <w:rPr>
          <w:noProof/>
          <w:lang w:eastAsia="fr-FR"/>
        </w:rPr>
        <mc:AlternateContent>
          <mc:Choice Requires="wps">
            <w:drawing>
              <wp:anchor distT="45720" distB="45720" distL="114300" distR="114300" simplePos="0" relativeHeight="251675648" behindDoc="0" locked="0" layoutInCell="1" allowOverlap="1" wp14:anchorId="4B7741F0" wp14:editId="5FE862AB">
                <wp:simplePos x="0" y="0"/>
                <wp:positionH relativeFrom="margin">
                  <wp:align>center</wp:align>
                </wp:positionH>
                <wp:positionV relativeFrom="paragraph">
                  <wp:posOffset>4094552</wp:posOffset>
                </wp:positionV>
                <wp:extent cx="4213185" cy="1404620"/>
                <wp:effectExtent l="0" t="0" r="0" b="0"/>
                <wp:wrapNone/>
                <wp:docPr id="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3185" cy="1404620"/>
                        </a:xfrm>
                        <a:prstGeom prst="rect">
                          <a:avLst/>
                        </a:prstGeom>
                        <a:solidFill>
                          <a:srgbClr val="FFFFFF"/>
                        </a:solidFill>
                        <a:ln w="9525">
                          <a:noFill/>
                          <a:miter lim="800000"/>
                          <a:headEnd/>
                          <a:tailEnd/>
                        </a:ln>
                      </wps:spPr>
                      <wps:txbx>
                        <w:txbxContent>
                          <w:p w14:paraId="5F4C76AB" w14:textId="53282583" w:rsidR="00FC4D59" w:rsidRPr="004C0E0C" w:rsidRDefault="00FC4D59">
                            <w:pPr>
                              <w:rPr>
                                <w:sz w:val="28"/>
                              </w:rPr>
                            </w:pPr>
                            <w:r w:rsidRPr="004C0E0C">
                              <w:rPr>
                                <w:sz w:val="28"/>
                              </w:rPr>
                              <w:t>Cette page est intentionnellement laissée blanche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7741F0" id="_x0000_s1032" type="#_x0000_t202" style="position:absolute;margin-left:0;margin-top:322.4pt;width:331.75pt;height:110.6pt;z-index:2516756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" stroked="f">
                <v:textbox style="mso-fit-shape-to-text:t">
                  <w:txbxContent>
                    <w:p w14:paraId="5F4C76AB" w14:textId="53282583" w:rsidR="00FC4D59" w:rsidRPr="004C0E0C" w:rsidRDefault="00FC4D59">
                      <w:pPr>
                        <w:rPr>
                          <w:sz w:val="28"/>
                        </w:rPr>
                      </w:pPr>
                      <w:r w:rsidRPr="004C0E0C">
                        <w:rPr>
                          <w:sz w:val="28"/>
                        </w:rPr>
                        <w:t>Cette page est intentionnellement laissée blanche</w:t>
                      </w:r>
                    </w:p>
                  </w:txbxContent>
                </v:textbox>
                <w10:wrap anchorx="margin"/>
              </v:shape>
            </w:pict>
          </mc:Fallback>
        </mc:AlternateContent>
      </w:r>
    </w:p>
    <w:p w14:paraId="5D418E91" w14:textId="77777777" w:rsidR="001B4C3F" w:rsidRPr="0031357C" w:rsidRDefault="001B4C3F" w:rsidP="00EC63D8">
      <w:pPr>
        <w:sectPr w:rsidR="001B4C3F" w:rsidRPr="0031357C" w:rsidSect="0031357C">
          <w:footerReference w:type="default" r:id="rId12"/>
          <w:type w:val="continuous"/>
          <w:pgSz w:w="11906" w:h="16838"/>
          <w:pgMar w:top="1380" w:right="1242" w:bottom="1418" w:left="993" w:header="426" w:footer="709" w:gutter="0"/>
          <w:cols w:space="720"/>
          <w:docGrid w:linePitch="360"/>
        </w:sectPr>
      </w:pPr>
    </w:p>
    <w:p w14:paraId="370740FF" w14:textId="77777777" w:rsidR="00D204FC" w:rsidRPr="002862A7" w:rsidRDefault="00D204FC">
      <w:pPr>
        <w:ind w:left="-1417"/>
        <w:jc w:val="right"/>
      </w:pPr>
    </w:p>
    <w:p w14:paraId="2C5534D4" w14:textId="77777777" w:rsidR="00D204FC" w:rsidRPr="004F28AB" w:rsidRDefault="00D204FC">
      <w:pPr>
        <w:ind w:left="-1417"/>
        <w:jc w:val="right"/>
        <w:rPr>
          <w:b/>
          <w:sz w:val="28"/>
          <w:szCs w:val="28"/>
        </w:rPr>
      </w:pPr>
    </w:p>
    <w:tbl>
      <w:tblPr>
        <w:tblW w:w="9123" w:type="dxa"/>
        <w:tblInd w:w="142" w:type="dxa"/>
        <w:tblLayout w:type="fixed"/>
        <w:tblCellMar>
          <w:top w:w="113" w:type="dxa"/>
          <w:left w:w="0" w:type="dxa"/>
          <w:right w:w="0" w:type="dxa"/>
        </w:tblCellMar>
        <w:tblLook w:val="0000" w:firstRow="0" w:lastRow="0" w:firstColumn="0" w:lastColumn="0" w:noHBand="0" w:noVBand="0"/>
      </w:tblPr>
      <w:tblGrid>
        <w:gridCol w:w="1278"/>
        <w:gridCol w:w="172"/>
        <w:gridCol w:w="1186"/>
        <w:gridCol w:w="163"/>
        <w:gridCol w:w="6324"/>
      </w:tblGrid>
      <w:tr w:rsidR="00D204FC" w:rsidRPr="004F28AB" w14:paraId="1AC22D03" w14:textId="77777777" w:rsidTr="0033675F">
        <w:trPr>
          <w:cantSplit/>
          <w:trHeight w:val="1134"/>
        </w:trPr>
        <w:tc>
          <w:tcPr>
            <w:tcW w:w="9123" w:type="dxa"/>
            <w:gridSpan w:val="5"/>
            <w:shd w:val="clear" w:color="auto" w:fill="auto"/>
          </w:tcPr>
          <w:p w14:paraId="5BD879B6" w14:textId="77777777" w:rsidR="00D204FC" w:rsidRPr="004F28AB" w:rsidRDefault="00D204FC" w:rsidP="00EA4884">
            <w:pPr>
              <w:pStyle w:val="TitreRubrique"/>
              <w:snapToGrid w:val="0"/>
              <w:jc w:val="left"/>
              <w:rPr>
                <w:b w:val="0"/>
              </w:rPr>
            </w:pPr>
            <w:r w:rsidRPr="004F28AB">
              <w:t>Table des évolutions</w:t>
            </w:r>
          </w:p>
        </w:tc>
      </w:tr>
      <w:tr w:rsidR="00D204FC" w:rsidRPr="004F28AB" w14:paraId="6E1C15D3" w14:textId="77777777" w:rsidTr="0033675F">
        <w:tblPrEx>
          <w:tblCellMar>
            <w:top w:w="0" w:type="dxa"/>
          </w:tblCellMar>
        </w:tblPrEx>
        <w:trPr>
          <w:cantSplit/>
          <w:trHeight w:hRule="exact" w:val="454"/>
        </w:trPr>
        <w:tc>
          <w:tcPr>
            <w:tcW w:w="1278" w:type="dxa"/>
            <w:tcBorders>
              <w:top w:val="single" w:sz="8" w:space="0" w:color="000000"/>
              <w:bottom w:val="single" w:sz="4" w:space="0" w:color="000000"/>
            </w:tcBorders>
            <w:shd w:val="clear" w:color="auto" w:fill="auto"/>
          </w:tcPr>
          <w:p w14:paraId="2645832A" w14:textId="77777777" w:rsidR="00D204FC" w:rsidRPr="004F28AB" w:rsidRDefault="00D204FC" w:rsidP="00EA4884">
            <w:pPr>
              <w:pStyle w:val="Sous-titrerubrique"/>
              <w:snapToGrid w:val="0"/>
              <w:jc w:val="left"/>
            </w:pPr>
            <w:r w:rsidRPr="004F28AB">
              <w:t>Indice</w:t>
            </w:r>
          </w:p>
        </w:tc>
        <w:tc>
          <w:tcPr>
            <w:tcW w:w="172" w:type="dxa"/>
            <w:shd w:val="clear" w:color="auto" w:fill="auto"/>
          </w:tcPr>
          <w:p w14:paraId="53C5A924" w14:textId="77777777" w:rsidR="00D204FC" w:rsidRPr="004F28AB" w:rsidRDefault="00D204FC" w:rsidP="00EA4884">
            <w:pPr>
              <w:autoSpaceDE w:val="0"/>
              <w:snapToGrid w:val="0"/>
              <w:rPr>
                <w:bCs/>
              </w:rPr>
            </w:pPr>
          </w:p>
        </w:tc>
        <w:tc>
          <w:tcPr>
            <w:tcW w:w="1186" w:type="dxa"/>
            <w:tcBorders>
              <w:top w:val="single" w:sz="8" w:space="0" w:color="000000"/>
              <w:bottom w:val="single" w:sz="4" w:space="0" w:color="000000"/>
            </w:tcBorders>
            <w:shd w:val="clear" w:color="auto" w:fill="auto"/>
          </w:tcPr>
          <w:p w14:paraId="60F69D79" w14:textId="77777777" w:rsidR="00D204FC" w:rsidRPr="004F28AB" w:rsidRDefault="00D204FC" w:rsidP="00EA4884">
            <w:pPr>
              <w:pStyle w:val="Sous-titrerubrique"/>
              <w:snapToGrid w:val="0"/>
              <w:jc w:val="left"/>
            </w:pPr>
            <w:r w:rsidRPr="004F28AB">
              <w:t>Date</w:t>
            </w:r>
          </w:p>
        </w:tc>
        <w:tc>
          <w:tcPr>
            <w:tcW w:w="163" w:type="dxa"/>
            <w:shd w:val="clear" w:color="auto" w:fill="auto"/>
          </w:tcPr>
          <w:p w14:paraId="70040B2A" w14:textId="77777777" w:rsidR="00D204FC" w:rsidRPr="004F28AB" w:rsidRDefault="00D204FC" w:rsidP="00EA4884">
            <w:pPr>
              <w:autoSpaceDE w:val="0"/>
              <w:snapToGrid w:val="0"/>
              <w:rPr>
                <w:bCs/>
              </w:rPr>
            </w:pPr>
          </w:p>
        </w:tc>
        <w:tc>
          <w:tcPr>
            <w:tcW w:w="6324" w:type="dxa"/>
            <w:tcBorders>
              <w:top w:val="single" w:sz="8" w:space="0" w:color="000000"/>
              <w:bottom w:val="single" w:sz="4" w:space="0" w:color="000000"/>
            </w:tcBorders>
            <w:shd w:val="clear" w:color="auto" w:fill="auto"/>
          </w:tcPr>
          <w:p w14:paraId="662D2CC9" w14:textId="77777777" w:rsidR="00D204FC" w:rsidRPr="004F28AB" w:rsidRDefault="00D204FC" w:rsidP="00EA4884">
            <w:pPr>
              <w:pStyle w:val="Sous-titrerubrique"/>
              <w:snapToGrid w:val="0"/>
              <w:jc w:val="left"/>
            </w:pPr>
            <w:r w:rsidRPr="004F28AB">
              <w:t>Modification</w:t>
            </w:r>
            <w:r w:rsidR="001331B3" w:rsidRPr="004F28AB">
              <w:t>(s)</w:t>
            </w:r>
            <w:r w:rsidRPr="004F28AB">
              <w:t xml:space="preserve"> / </w:t>
            </w:r>
            <w:r w:rsidR="001331B3" w:rsidRPr="004F28AB">
              <w:t>Évolution(</w:t>
            </w:r>
            <w:r w:rsidRPr="004F28AB">
              <w:t>s</w:t>
            </w:r>
            <w:r w:rsidR="001331B3" w:rsidRPr="004F28AB">
              <w:t>)</w:t>
            </w:r>
          </w:p>
        </w:tc>
      </w:tr>
      <w:tr w:rsidR="00F315CA" w:rsidRPr="004F28AB" w14:paraId="1F457836" w14:textId="77777777" w:rsidTr="0033675F">
        <w:tblPrEx>
          <w:tblCellMar>
            <w:top w:w="57" w:type="dxa"/>
          </w:tblCellMar>
        </w:tblPrEx>
        <w:trPr>
          <w:cantSplit/>
        </w:trPr>
        <w:tc>
          <w:tcPr>
            <w:tcW w:w="1278" w:type="dxa"/>
            <w:tcBorders>
              <w:top w:val="single" w:sz="4" w:space="0" w:color="000000"/>
              <w:bottom w:val="single" w:sz="4" w:space="0" w:color="000000"/>
            </w:tcBorders>
            <w:shd w:val="clear" w:color="auto" w:fill="auto"/>
            <w:vAlign w:val="center"/>
          </w:tcPr>
          <w:p w14:paraId="467E34B1" w14:textId="77777777" w:rsidR="00F315CA" w:rsidRPr="004F28AB" w:rsidRDefault="00410586" w:rsidP="00EA4884">
            <w:pPr>
              <w:autoSpaceDE w:val="0"/>
              <w:snapToGrid w:val="0"/>
              <w:spacing w:after="120"/>
              <w:rPr>
                <w:bCs/>
              </w:rPr>
            </w:pPr>
            <w:r>
              <w:rPr>
                <w:bCs/>
              </w:rPr>
              <w:t>01</w:t>
            </w:r>
          </w:p>
        </w:tc>
        <w:tc>
          <w:tcPr>
            <w:tcW w:w="172" w:type="dxa"/>
            <w:shd w:val="clear" w:color="auto" w:fill="auto"/>
            <w:vAlign w:val="center"/>
          </w:tcPr>
          <w:p w14:paraId="72B839A6" w14:textId="77777777" w:rsidR="00F315CA" w:rsidRPr="004F28AB" w:rsidRDefault="00F315CA" w:rsidP="00EA4884">
            <w:pPr>
              <w:autoSpaceDE w:val="0"/>
              <w:snapToGrid w:val="0"/>
              <w:spacing w:after="120"/>
              <w:rPr>
                <w:bCs/>
              </w:rPr>
            </w:pPr>
          </w:p>
        </w:tc>
        <w:tc>
          <w:tcPr>
            <w:tcW w:w="1186" w:type="dxa"/>
            <w:tcBorders>
              <w:top w:val="single" w:sz="4" w:space="0" w:color="000000"/>
              <w:bottom w:val="single" w:sz="4" w:space="0" w:color="000000"/>
            </w:tcBorders>
            <w:shd w:val="clear" w:color="auto" w:fill="auto"/>
            <w:vAlign w:val="center"/>
          </w:tcPr>
          <w:p w14:paraId="20887CDC" w14:textId="72B32479" w:rsidR="00F315CA" w:rsidRPr="004F28AB" w:rsidRDefault="008442B5" w:rsidP="00EA4884">
            <w:pPr>
              <w:autoSpaceDE w:val="0"/>
              <w:snapToGrid w:val="0"/>
              <w:spacing w:after="120"/>
              <w:rPr>
                <w:bCs/>
              </w:rPr>
            </w:pPr>
            <w:r>
              <w:rPr>
                <w:bCs/>
              </w:rPr>
              <w:t>01</w:t>
            </w:r>
            <w:r w:rsidR="00F54898">
              <w:rPr>
                <w:bCs/>
              </w:rPr>
              <w:t>/</w:t>
            </w:r>
            <w:r>
              <w:rPr>
                <w:bCs/>
              </w:rPr>
              <w:t>01</w:t>
            </w:r>
            <w:r w:rsidR="00F54898">
              <w:rPr>
                <w:bCs/>
              </w:rPr>
              <w:t>/</w:t>
            </w:r>
            <w:r>
              <w:rPr>
                <w:bCs/>
              </w:rPr>
              <w:t>2026</w:t>
            </w:r>
          </w:p>
        </w:tc>
        <w:tc>
          <w:tcPr>
            <w:tcW w:w="163" w:type="dxa"/>
            <w:shd w:val="clear" w:color="auto" w:fill="auto"/>
            <w:vAlign w:val="center"/>
          </w:tcPr>
          <w:p w14:paraId="2F2AB899" w14:textId="77777777" w:rsidR="00F315CA" w:rsidRPr="004F28AB" w:rsidRDefault="00F315CA" w:rsidP="00EA4884">
            <w:pPr>
              <w:autoSpaceDE w:val="0"/>
              <w:snapToGrid w:val="0"/>
              <w:spacing w:after="120"/>
              <w:rPr>
                <w:bCs/>
              </w:rPr>
            </w:pPr>
          </w:p>
        </w:tc>
        <w:tc>
          <w:tcPr>
            <w:tcW w:w="6324" w:type="dxa"/>
            <w:tcBorders>
              <w:top w:val="single" w:sz="4" w:space="0" w:color="000000"/>
              <w:bottom w:val="single" w:sz="4" w:space="0" w:color="000000"/>
            </w:tcBorders>
            <w:shd w:val="clear" w:color="auto" w:fill="auto"/>
            <w:vAlign w:val="center"/>
          </w:tcPr>
          <w:p w14:paraId="14F893A9" w14:textId="77777777" w:rsidR="00F315CA" w:rsidRPr="004F28AB" w:rsidRDefault="00410586" w:rsidP="00EA4884">
            <w:pPr>
              <w:autoSpaceDE w:val="0"/>
              <w:spacing w:after="120"/>
            </w:pPr>
            <w:r>
              <w:t>Création du document</w:t>
            </w:r>
          </w:p>
        </w:tc>
      </w:tr>
    </w:tbl>
    <w:p w14:paraId="472183D6" w14:textId="77777777" w:rsidR="00DE1E5B" w:rsidRPr="004F28AB" w:rsidRDefault="00DE1E5B" w:rsidP="00EA4884"/>
    <w:p w14:paraId="6BCB88DF" w14:textId="77777777" w:rsidR="00DE1E5B" w:rsidRPr="004F28AB" w:rsidRDefault="00DE1E5B" w:rsidP="00DE1E5B"/>
    <w:p w14:paraId="7A4ED4EF" w14:textId="77777777" w:rsidR="00DE1E5B" w:rsidRDefault="00B43D99" w:rsidP="00DE1E5B">
      <w:r>
        <w:t xml:space="preserve">   </w:t>
      </w:r>
    </w:p>
    <w:p w14:paraId="3D4BD3D4" w14:textId="77777777" w:rsidR="00B43D99" w:rsidRDefault="00B43D99" w:rsidP="00DE1E5B">
      <w:r>
        <w:t xml:space="preserve"> </w:t>
      </w:r>
    </w:p>
    <w:p w14:paraId="210A415C" w14:textId="77777777" w:rsidR="00B43D99" w:rsidRPr="004F28AB" w:rsidRDefault="00B43D99" w:rsidP="00DE1E5B">
      <w:r>
        <w:tab/>
      </w:r>
    </w:p>
    <w:p w14:paraId="217A3BFE" w14:textId="77777777" w:rsidR="00DE1E5B" w:rsidRPr="004F28AB" w:rsidRDefault="00DE1E5B" w:rsidP="00DE1E5B"/>
    <w:p w14:paraId="695C4362" w14:textId="77777777" w:rsidR="00DE1E5B" w:rsidRPr="004F28AB" w:rsidRDefault="00DE1E5B" w:rsidP="00DE1E5B"/>
    <w:p w14:paraId="1391E4B7" w14:textId="77777777" w:rsidR="00DE1E5B" w:rsidRPr="004F28AB" w:rsidRDefault="00DE1E5B" w:rsidP="00DE1E5B"/>
    <w:p w14:paraId="5EFFF959" w14:textId="77777777" w:rsidR="00DE1E5B" w:rsidRPr="004F28AB" w:rsidRDefault="00DE1E5B" w:rsidP="00DE1E5B"/>
    <w:p w14:paraId="1D0DC65E" w14:textId="77777777" w:rsidR="00DE1E5B" w:rsidRPr="004F28AB" w:rsidRDefault="00DE1E5B" w:rsidP="00DE1E5B"/>
    <w:p w14:paraId="347FC15E" w14:textId="77777777" w:rsidR="00DE1E5B" w:rsidRPr="004F28AB" w:rsidRDefault="00DE1E5B" w:rsidP="00DE1E5B"/>
    <w:p w14:paraId="2429F5FD" w14:textId="77777777" w:rsidR="00DE1E5B" w:rsidRPr="004F28AB" w:rsidRDefault="00DE1E5B" w:rsidP="00DE1E5B"/>
    <w:p w14:paraId="78CE9F48" w14:textId="77777777" w:rsidR="00DE1E5B" w:rsidRPr="004F28AB" w:rsidRDefault="00DE1E5B" w:rsidP="00DE1E5B"/>
    <w:p w14:paraId="29C18C16" w14:textId="77777777" w:rsidR="00DE1E5B" w:rsidRPr="004F28AB" w:rsidRDefault="00DE1E5B" w:rsidP="00DE1E5B"/>
    <w:p w14:paraId="0127F672" w14:textId="77777777" w:rsidR="00DE1E5B" w:rsidRPr="004F28AB" w:rsidRDefault="00DE1E5B" w:rsidP="00DE1E5B"/>
    <w:p w14:paraId="75262DB5" w14:textId="77777777" w:rsidR="00DE1E5B" w:rsidRPr="004F28AB" w:rsidRDefault="00DE1E5B" w:rsidP="00DE1E5B"/>
    <w:p w14:paraId="54B45EBB" w14:textId="77777777" w:rsidR="00DE1E5B" w:rsidRPr="004F28AB" w:rsidRDefault="00DE1E5B" w:rsidP="00DE1E5B"/>
    <w:p w14:paraId="26A3198E" w14:textId="77777777" w:rsidR="00DE1E5B" w:rsidRPr="004F28AB" w:rsidRDefault="00DE1E5B" w:rsidP="00DE1E5B"/>
    <w:p w14:paraId="5A182C75" w14:textId="77777777" w:rsidR="00DE1E5B" w:rsidRPr="004F28AB" w:rsidRDefault="00DE1E5B" w:rsidP="00DE1E5B"/>
    <w:p w14:paraId="6C6E7678" w14:textId="77777777" w:rsidR="00DE1E5B" w:rsidRPr="004F28AB" w:rsidRDefault="00DE1E5B" w:rsidP="00DE1E5B"/>
    <w:p w14:paraId="64C3BDFF" w14:textId="77777777" w:rsidR="00DE1E5B" w:rsidRPr="004F28AB" w:rsidRDefault="00DE1E5B" w:rsidP="00DE1E5B"/>
    <w:p w14:paraId="445CC8C3" w14:textId="77777777" w:rsidR="00DE1E5B" w:rsidRPr="004F28AB" w:rsidRDefault="00DE1E5B" w:rsidP="00DE1E5B"/>
    <w:p w14:paraId="368EB49C" w14:textId="77777777" w:rsidR="00DE1E5B" w:rsidRPr="004F28AB" w:rsidRDefault="00DE1E5B" w:rsidP="00DE1E5B"/>
    <w:p w14:paraId="1BB3A15C" w14:textId="77777777" w:rsidR="00DE1E5B" w:rsidRPr="004F28AB" w:rsidRDefault="00DE1E5B" w:rsidP="00DE1E5B"/>
    <w:p w14:paraId="55421459" w14:textId="77777777" w:rsidR="00DE1E5B" w:rsidRPr="004F28AB" w:rsidRDefault="00DE1E5B" w:rsidP="00DE1E5B"/>
    <w:p w14:paraId="63137093" w14:textId="77777777" w:rsidR="00DE1E5B" w:rsidRPr="004F28AB" w:rsidRDefault="00DE1E5B" w:rsidP="00DE1E5B"/>
    <w:p w14:paraId="7BD293DC" w14:textId="77777777" w:rsidR="00DE1E5B" w:rsidRPr="004F28AB" w:rsidRDefault="00DE1E5B" w:rsidP="00DE1E5B"/>
    <w:p w14:paraId="587F64AB" w14:textId="77777777" w:rsidR="00DE1E5B" w:rsidRPr="004F28AB" w:rsidRDefault="00DE1E5B" w:rsidP="00DE1E5B"/>
    <w:p w14:paraId="2A45D6CE" w14:textId="77777777" w:rsidR="00DE1E5B" w:rsidRPr="004F28AB" w:rsidRDefault="00DE1E5B" w:rsidP="00DE1E5B"/>
    <w:p w14:paraId="544E58C7" w14:textId="77777777" w:rsidR="00DE1E5B" w:rsidRPr="004F28AB" w:rsidRDefault="00DE1E5B" w:rsidP="00DE1E5B"/>
    <w:p w14:paraId="5CB0B01E" w14:textId="77777777" w:rsidR="00DE1E5B" w:rsidRPr="004F28AB" w:rsidRDefault="00DE1E5B" w:rsidP="00DE1E5B"/>
    <w:p w14:paraId="01616956" w14:textId="77777777" w:rsidR="00DE1E5B" w:rsidRPr="004F28AB" w:rsidRDefault="00DE1E5B" w:rsidP="00DE1E5B"/>
    <w:p w14:paraId="1112B414" w14:textId="77777777" w:rsidR="00DE1E5B" w:rsidRPr="004F28AB" w:rsidRDefault="00DE1E5B" w:rsidP="00DE1E5B"/>
    <w:p w14:paraId="159320B6" w14:textId="77777777" w:rsidR="00DE1E5B" w:rsidRPr="004F28AB" w:rsidRDefault="00DE1E5B" w:rsidP="00DE1E5B"/>
    <w:p w14:paraId="485AA2FF" w14:textId="77777777" w:rsidR="00DE1E5B" w:rsidRPr="004F28AB" w:rsidRDefault="00DE1E5B" w:rsidP="00DE1E5B"/>
    <w:p w14:paraId="582BEDA9" w14:textId="77777777" w:rsidR="00DE1E5B" w:rsidRPr="004F28AB" w:rsidRDefault="00DE1E5B" w:rsidP="00DE1E5B"/>
    <w:p w14:paraId="28494676" w14:textId="77777777" w:rsidR="00DE1E5B" w:rsidRPr="004F28AB" w:rsidRDefault="00DE1E5B" w:rsidP="00DE1E5B"/>
    <w:p w14:paraId="1E20DD15" w14:textId="77777777" w:rsidR="00DE1E5B" w:rsidRPr="004F28AB" w:rsidRDefault="00DE1E5B" w:rsidP="00DE1E5B"/>
    <w:p w14:paraId="6DCE3BA7" w14:textId="77777777" w:rsidR="00DE1E5B" w:rsidRPr="004F28AB" w:rsidRDefault="00DE1E5B" w:rsidP="00DE1E5B"/>
    <w:p w14:paraId="1BD36B62" w14:textId="77777777" w:rsidR="00DE1E5B" w:rsidRPr="004F28AB" w:rsidRDefault="00DE1E5B" w:rsidP="00DE1E5B">
      <w:pPr>
        <w:tabs>
          <w:tab w:val="left" w:pos="8310"/>
        </w:tabs>
      </w:pPr>
      <w:r w:rsidRPr="004F28AB">
        <w:tab/>
      </w:r>
    </w:p>
    <w:p w14:paraId="18CB4FDE" w14:textId="77777777" w:rsidR="00DE1E5B" w:rsidRPr="004F28AB" w:rsidRDefault="00DE1E5B" w:rsidP="00DE1E5B"/>
    <w:p w14:paraId="4AC3B324" w14:textId="77777777" w:rsidR="00D204FC" w:rsidRPr="004F28AB" w:rsidRDefault="00D204FC" w:rsidP="00DE1E5B">
      <w:pPr>
        <w:sectPr w:rsidR="00D204FC" w:rsidRPr="004F28AB" w:rsidSect="0033675F">
          <w:headerReference w:type="default" r:id="rId13"/>
          <w:footerReference w:type="default" r:id="rId14"/>
          <w:pgSz w:w="11906" w:h="16838" w:code="9"/>
          <w:pgMar w:top="2325" w:right="1133" w:bottom="2268" w:left="1560" w:header="992" w:footer="709" w:gutter="0"/>
          <w:cols w:space="720"/>
          <w:docGrid w:linePitch="360"/>
        </w:sectPr>
      </w:pPr>
    </w:p>
    <w:p w14:paraId="50BC4E75" w14:textId="77777777" w:rsidR="00D204FC" w:rsidRPr="004F28AB" w:rsidRDefault="00D204FC">
      <w:pPr>
        <w:pageBreakBefore/>
      </w:pPr>
    </w:p>
    <w:tbl>
      <w:tblPr>
        <w:tblW w:w="9072" w:type="dxa"/>
        <w:tblLayout w:type="fixed"/>
        <w:tblCellMar>
          <w:top w:w="57" w:type="dxa"/>
          <w:left w:w="0" w:type="dxa"/>
          <w:right w:w="0" w:type="dxa"/>
        </w:tblCellMar>
        <w:tblLook w:val="0000" w:firstRow="0" w:lastRow="0" w:firstColumn="0" w:lastColumn="0" w:noHBand="0" w:noVBand="0"/>
      </w:tblPr>
      <w:tblGrid>
        <w:gridCol w:w="9072"/>
      </w:tblGrid>
      <w:tr w:rsidR="00D204FC" w:rsidRPr="004F28AB" w14:paraId="1D26E84F" w14:textId="77777777" w:rsidTr="0033675F">
        <w:trPr>
          <w:cantSplit/>
          <w:trHeight w:hRule="exact" w:val="1134"/>
        </w:trPr>
        <w:tc>
          <w:tcPr>
            <w:tcW w:w="9072" w:type="dxa"/>
            <w:shd w:val="clear" w:color="auto" w:fill="auto"/>
          </w:tcPr>
          <w:p w14:paraId="15F618ED" w14:textId="37188F79" w:rsidR="00D204FC" w:rsidRPr="004F28AB" w:rsidRDefault="00D204FC" w:rsidP="007515D9">
            <w:pPr>
              <w:pStyle w:val="TitreRubrique"/>
              <w:snapToGrid w:val="0"/>
            </w:pPr>
            <w:r w:rsidRPr="004F28AB">
              <w:t xml:space="preserve">Sommaire </w:t>
            </w:r>
          </w:p>
        </w:tc>
      </w:tr>
    </w:tbl>
    <w:p w14:paraId="78AAD89E" w14:textId="77777777" w:rsidR="00D204FC" w:rsidRPr="004F28AB" w:rsidRDefault="00D204FC">
      <w:pPr>
        <w:sectPr w:rsidR="00D204FC" w:rsidRPr="004F28AB" w:rsidSect="0033675F">
          <w:headerReference w:type="even" r:id="rId15"/>
          <w:footerReference w:type="even" r:id="rId16"/>
          <w:headerReference w:type="first" r:id="rId17"/>
          <w:footerReference w:type="first" r:id="rId18"/>
          <w:pgSz w:w="11906" w:h="16838"/>
          <w:pgMar w:top="2410" w:right="1133" w:bottom="2268" w:left="1701" w:header="987" w:footer="567" w:gutter="0"/>
          <w:cols w:space="720"/>
          <w:formProt w:val="0"/>
          <w:docGrid w:linePitch="360"/>
        </w:sectPr>
      </w:pPr>
    </w:p>
    <w:p w14:paraId="2A3DD0B5" w14:textId="59E68F3E" w:rsidR="007515D9" w:rsidRDefault="00D204FC">
      <w:pPr>
        <w:pStyle w:val="TM1"/>
        <w:rPr>
          <w:rFonts w:cstheme="minorBidi"/>
          <w:b w:val="0"/>
          <w:bCs w:val="0"/>
          <w:lang w:eastAsia="fr-FR"/>
          <w14:scene3d>
            <w14:camera w14:prst="orthographicFront"/>
            <w14:lightRig w14:rig="threePt" w14:dir="t">
              <w14:rot w14:lat="0" w14:lon="0" w14:rev="0"/>
            </w14:lightRig>
          </w14:scene3d>
        </w:rPr>
      </w:pPr>
      <w:r w:rsidRPr="004F28AB">
        <w:rPr>
          <w:rFonts w:cstheme="minorBidi"/>
          <w:noProof w:val="0"/>
          <w:sz w:val="24"/>
        </w:rPr>
        <w:fldChar w:fldCharType="begin"/>
      </w:r>
      <w:r w:rsidRPr="004F28AB">
        <w:rPr>
          <w:noProof w:val="0"/>
        </w:rPr>
        <w:instrText xml:space="preserve"> TOC </w:instrText>
      </w:r>
      <w:r w:rsidR="00670B4F">
        <w:rPr>
          <w:noProof w:val="0"/>
        </w:rPr>
        <w:instrText>\h</w:instrText>
      </w:r>
      <w:r w:rsidRPr="004F28AB">
        <w:rPr>
          <w:rFonts w:cstheme="minorBidi"/>
          <w:noProof w:val="0"/>
          <w:sz w:val="24"/>
        </w:rPr>
        <w:fldChar w:fldCharType="separate"/>
      </w:r>
      <w:hyperlink w:anchor="_Toc219900200" w:history="1">
        <w:r w:rsidR="007515D9" w:rsidRPr="006C4DBE">
          <w:rPr>
            <w:rStyle w:val="Lienhypertexte"/>
            <w:lang w:bidi="x-none"/>
          </w:rPr>
          <w:t>1.</w:t>
        </w:r>
        <w:r w:rsidR="007515D9">
          <w:rPr>
            <w:rFonts w:cstheme="minorBidi"/>
            <w:b w:val="0"/>
            <w:bCs w:val="0"/>
            <w:lang w:eastAsia="fr-FR"/>
            <w14:scene3d>
              <w14:camera w14:prst="orthographicFront"/>
              <w14:lightRig w14:rig="threePt" w14:dir="t">
                <w14:rot w14:lat="0" w14:lon="0" w14:rev="0"/>
              </w14:lightRig>
            </w14:scene3d>
          </w:rPr>
          <w:tab/>
        </w:r>
        <w:r w:rsidR="007515D9" w:rsidRPr="006C4DBE">
          <w:rPr>
            <w:rStyle w:val="Lienhypertexte"/>
          </w:rPr>
          <w:t>Résumé</w:t>
        </w:r>
        <w:r w:rsidR="007515D9">
          <w:tab/>
        </w:r>
        <w:r w:rsidR="007515D9">
          <w:fldChar w:fldCharType="begin"/>
        </w:r>
        <w:r w:rsidR="007515D9">
          <w:instrText xml:space="preserve"> PAGEREF _Toc219900200 \h </w:instrText>
        </w:r>
        <w:r w:rsidR="007515D9">
          <w:fldChar w:fldCharType="separate"/>
        </w:r>
        <w:r w:rsidR="007515D9">
          <w:t>6</w:t>
        </w:r>
        <w:r w:rsidR="007515D9">
          <w:fldChar w:fldCharType="end"/>
        </w:r>
      </w:hyperlink>
    </w:p>
    <w:p w14:paraId="207C8925" w14:textId="0C9B8D5A" w:rsidR="007515D9" w:rsidRDefault="007515D9">
      <w:pPr>
        <w:pStyle w:val="TM1"/>
        <w:rPr>
          <w:rFonts w:cstheme="minorBidi"/>
          <w:b w:val="0"/>
          <w:bCs w:val="0"/>
          <w:lang w:eastAsia="fr-FR"/>
          <w14:scene3d>
            <w14:camera w14:prst="orthographicFront"/>
            <w14:lightRig w14:rig="threePt" w14:dir="t">
              <w14:rot w14:lat="0" w14:lon="0" w14:rev="0"/>
            </w14:lightRig>
          </w14:scene3d>
        </w:rPr>
      </w:pPr>
      <w:hyperlink w:anchor="_Toc219900201" w:history="1">
        <w:r w:rsidRPr="006C4DBE">
          <w:rPr>
            <w:rStyle w:val="Lienhypertexte"/>
            <w:lang w:bidi="x-none"/>
          </w:rPr>
          <w:t>2.</w:t>
        </w:r>
        <w:r>
          <w:rPr>
            <w:rFonts w:cstheme="minorBidi"/>
            <w:b w:val="0"/>
            <w:bCs w:val="0"/>
            <w:lang w:eastAsia="fr-FR"/>
            <w14:scene3d>
              <w14:camera w14:prst="orthographicFront"/>
              <w14:lightRig w14:rig="threePt" w14:dir="t">
                <w14:rot w14:lat="0" w14:lon="0" w14:rev="0"/>
              </w14:lightRig>
            </w14:scene3d>
          </w:rPr>
          <w:tab/>
        </w:r>
        <w:r w:rsidRPr="006C4DBE">
          <w:rPr>
            <w:rStyle w:val="Lienhypertexte"/>
          </w:rPr>
          <w:t>Glossaire</w:t>
        </w:r>
        <w:r>
          <w:tab/>
        </w:r>
        <w:r>
          <w:fldChar w:fldCharType="begin"/>
        </w:r>
        <w:r>
          <w:instrText xml:space="preserve"> PAGEREF _Toc219900201 \h </w:instrText>
        </w:r>
        <w:r>
          <w:fldChar w:fldCharType="separate"/>
        </w:r>
        <w:r>
          <w:t>6</w:t>
        </w:r>
        <w:r>
          <w:fldChar w:fldCharType="end"/>
        </w:r>
      </w:hyperlink>
    </w:p>
    <w:p w14:paraId="64A61EAA" w14:textId="2854ABC3" w:rsidR="007515D9" w:rsidRDefault="007515D9">
      <w:pPr>
        <w:pStyle w:val="TM1"/>
        <w:rPr>
          <w:rFonts w:cstheme="minorBidi"/>
          <w:b w:val="0"/>
          <w:bCs w:val="0"/>
          <w:lang w:eastAsia="fr-FR"/>
          <w14:scene3d>
            <w14:camera w14:prst="orthographicFront"/>
            <w14:lightRig w14:rig="threePt" w14:dir="t">
              <w14:rot w14:lat="0" w14:lon="0" w14:rev="0"/>
            </w14:lightRig>
          </w14:scene3d>
        </w:rPr>
      </w:pPr>
      <w:hyperlink w:anchor="_Toc219900202" w:history="1">
        <w:r w:rsidRPr="006C4DBE">
          <w:rPr>
            <w:rStyle w:val="Lienhypertexte"/>
            <w:lang w:bidi="x-none"/>
          </w:rPr>
          <w:t>3.</w:t>
        </w:r>
        <w:r>
          <w:rPr>
            <w:rFonts w:cstheme="minorBidi"/>
            <w:b w:val="0"/>
            <w:bCs w:val="0"/>
            <w:lang w:eastAsia="fr-FR"/>
            <w14:scene3d>
              <w14:camera w14:prst="orthographicFront"/>
              <w14:lightRig w14:rig="threePt" w14:dir="t">
                <w14:rot w14:lat="0" w14:lon="0" w14:rev="0"/>
              </w14:lightRig>
            </w14:scene3d>
          </w:rPr>
          <w:tab/>
        </w:r>
        <w:r w:rsidRPr="006C4DBE">
          <w:rPr>
            <w:rStyle w:val="Lienhypertexte"/>
          </w:rPr>
          <w:t>Sigle et Abréviations</w:t>
        </w:r>
        <w:r>
          <w:tab/>
        </w:r>
        <w:r>
          <w:fldChar w:fldCharType="begin"/>
        </w:r>
        <w:r>
          <w:instrText xml:space="preserve"> PAGEREF _Toc219900202 \h </w:instrText>
        </w:r>
        <w:r>
          <w:fldChar w:fldCharType="separate"/>
        </w:r>
        <w:r>
          <w:t>6</w:t>
        </w:r>
        <w:r>
          <w:fldChar w:fldCharType="end"/>
        </w:r>
      </w:hyperlink>
    </w:p>
    <w:p w14:paraId="53F351DF" w14:textId="191EF876" w:rsidR="007515D9" w:rsidRDefault="007515D9">
      <w:pPr>
        <w:pStyle w:val="TM2"/>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pPr>
      <w:hyperlink w:anchor="_Toc219900203" w:history="1">
        <w:r w:rsidRPr="006C4DBE">
          <w:rPr>
            <w:rStyle w:val="Lienhypertexte"/>
            <w:lang w:bidi="x-none"/>
          </w:rPr>
          <w:t>3.1.</w:t>
        </w:r>
        <w:r>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tab/>
        </w:r>
        <w:r w:rsidRPr="006C4DBE">
          <w:rPr>
            <w:rStyle w:val="Lienhypertexte"/>
          </w:rPr>
          <w:t>Sécurité</w:t>
        </w:r>
        <w:r>
          <w:tab/>
        </w:r>
        <w:r>
          <w:fldChar w:fldCharType="begin"/>
        </w:r>
        <w:r>
          <w:instrText xml:space="preserve"> PAGEREF _Toc219900203 \h </w:instrText>
        </w:r>
        <w:r>
          <w:fldChar w:fldCharType="separate"/>
        </w:r>
        <w:r>
          <w:t>6</w:t>
        </w:r>
        <w:r>
          <w:fldChar w:fldCharType="end"/>
        </w:r>
      </w:hyperlink>
    </w:p>
    <w:p w14:paraId="3898CA5A" w14:textId="7E1726DF" w:rsidR="007515D9" w:rsidRDefault="007515D9">
      <w:pPr>
        <w:pStyle w:val="TM2"/>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pPr>
      <w:hyperlink w:anchor="_Toc219900204" w:history="1">
        <w:r w:rsidRPr="006C4DBE">
          <w:rPr>
            <w:rStyle w:val="Lienhypertexte"/>
            <w:lang w:bidi="x-none"/>
          </w:rPr>
          <w:t>3.2.</w:t>
        </w:r>
        <w:r>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tab/>
        </w:r>
        <w:r w:rsidRPr="006C4DBE">
          <w:rPr>
            <w:rStyle w:val="Lienhypertexte"/>
          </w:rPr>
          <w:t>Projet</w:t>
        </w:r>
        <w:r>
          <w:tab/>
        </w:r>
        <w:r>
          <w:fldChar w:fldCharType="begin"/>
        </w:r>
        <w:r>
          <w:instrText xml:space="preserve"> PAGEREF _Toc219900204 \h </w:instrText>
        </w:r>
        <w:r>
          <w:fldChar w:fldCharType="separate"/>
        </w:r>
        <w:r>
          <w:t>6</w:t>
        </w:r>
        <w:r>
          <w:fldChar w:fldCharType="end"/>
        </w:r>
      </w:hyperlink>
    </w:p>
    <w:p w14:paraId="5897BF94" w14:textId="6FDF4F5C" w:rsidR="007515D9" w:rsidRDefault="007515D9">
      <w:pPr>
        <w:pStyle w:val="TM1"/>
        <w:rPr>
          <w:rFonts w:cstheme="minorBidi"/>
          <w:b w:val="0"/>
          <w:bCs w:val="0"/>
          <w:lang w:eastAsia="fr-FR"/>
          <w14:scene3d>
            <w14:camera w14:prst="orthographicFront"/>
            <w14:lightRig w14:rig="threePt" w14:dir="t">
              <w14:rot w14:lat="0" w14:lon="0" w14:rev="0"/>
            </w14:lightRig>
          </w14:scene3d>
        </w:rPr>
      </w:pPr>
      <w:hyperlink w:anchor="_Toc219900205" w:history="1">
        <w:r w:rsidRPr="006C4DBE">
          <w:rPr>
            <w:rStyle w:val="Lienhypertexte"/>
            <w:lang w:bidi="x-none"/>
          </w:rPr>
          <w:t>4.</w:t>
        </w:r>
        <w:r>
          <w:rPr>
            <w:rFonts w:cstheme="minorBidi"/>
            <w:b w:val="0"/>
            <w:bCs w:val="0"/>
            <w:lang w:eastAsia="fr-FR"/>
            <w14:scene3d>
              <w14:camera w14:prst="orthographicFront"/>
              <w14:lightRig w14:rig="threePt" w14:dir="t">
                <w14:rot w14:lat="0" w14:lon="0" w14:rev="0"/>
              </w14:lightRig>
            </w14:scene3d>
          </w:rPr>
          <w:tab/>
        </w:r>
        <w:r w:rsidRPr="006C4DBE">
          <w:rPr>
            <w:rStyle w:val="Lienhypertexte"/>
          </w:rPr>
          <w:t>Introduction</w:t>
        </w:r>
        <w:r>
          <w:tab/>
        </w:r>
        <w:r>
          <w:fldChar w:fldCharType="begin"/>
        </w:r>
        <w:r>
          <w:instrText xml:space="preserve"> PAGEREF _Toc219900205 \h </w:instrText>
        </w:r>
        <w:r>
          <w:fldChar w:fldCharType="separate"/>
        </w:r>
        <w:r>
          <w:t>7</w:t>
        </w:r>
        <w:r>
          <w:fldChar w:fldCharType="end"/>
        </w:r>
      </w:hyperlink>
    </w:p>
    <w:p w14:paraId="509D6549" w14:textId="04A24AE0" w:rsidR="007515D9" w:rsidRDefault="007515D9">
      <w:pPr>
        <w:pStyle w:val="TM2"/>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pPr>
      <w:hyperlink w:anchor="_Toc219900206" w:history="1">
        <w:r w:rsidRPr="006C4DBE">
          <w:rPr>
            <w:rStyle w:val="Lienhypertexte"/>
            <w:lang w:bidi="x-none"/>
          </w:rPr>
          <w:t>4.1.</w:t>
        </w:r>
        <w:r>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tab/>
        </w:r>
        <w:r w:rsidRPr="006C4DBE">
          <w:rPr>
            <w:rStyle w:val="Lienhypertexte"/>
          </w:rPr>
          <w:t>Identifications</w:t>
        </w:r>
        <w:r>
          <w:tab/>
        </w:r>
        <w:r>
          <w:fldChar w:fldCharType="begin"/>
        </w:r>
        <w:r>
          <w:instrText xml:space="preserve"> PAGEREF _Toc219900206 \h </w:instrText>
        </w:r>
        <w:r>
          <w:fldChar w:fldCharType="separate"/>
        </w:r>
        <w:r>
          <w:t>7</w:t>
        </w:r>
        <w:r>
          <w:fldChar w:fldCharType="end"/>
        </w:r>
      </w:hyperlink>
    </w:p>
    <w:p w14:paraId="4143772A" w14:textId="4E68411C" w:rsidR="007515D9" w:rsidRDefault="007515D9">
      <w:pPr>
        <w:pStyle w:val="TM2"/>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pPr>
      <w:hyperlink w:anchor="_Toc219900207" w:history="1">
        <w:r w:rsidRPr="006C4DBE">
          <w:rPr>
            <w:rStyle w:val="Lienhypertexte"/>
            <w:lang w:bidi="x-none"/>
          </w:rPr>
          <w:t>4.2.</w:t>
        </w:r>
        <w:r>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tab/>
        </w:r>
        <w:r w:rsidRPr="006C4DBE">
          <w:rPr>
            <w:rStyle w:val="Lienhypertexte"/>
          </w:rPr>
          <w:t>Contenu du document</w:t>
        </w:r>
        <w:r>
          <w:tab/>
        </w:r>
        <w:r>
          <w:fldChar w:fldCharType="begin"/>
        </w:r>
        <w:r>
          <w:instrText xml:space="preserve"> PAGEREF _Toc219900207 \h </w:instrText>
        </w:r>
        <w:r>
          <w:fldChar w:fldCharType="separate"/>
        </w:r>
        <w:r>
          <w:t>7</w:t>
        </w:r>
        <w:r>
          <w:fldChar w:fldCharType="end"/>
        </w:r>
      </w:hyperlink>
    </w:p>
    <w:p w14:paraId="543F5156" w14:textId="2F17570A" w:rsidR="007515D9" w:rsidRDefault="007515D9">
      <w:pPr>
        <w:pStyle w:val="TM2"/>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pPr>
      <w:hyperlink w:anchor="_Toc219900208" w:history="1">
        <w:r w:rsidRPr="006C4DBE">
          <w:rPr>
            <w:rStyle w:val="Lienhypertexte"/>
            <w:lang w:bidi="x-none"/>
          </w:rPr>
          <w:t>4.3.</w:t>
        </w:r>
        <w:r>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tab/>
        </w:r>
        <w:r w:rsidRPr="006C4DBE">
          <w:rPr>
            <w:rStyle w:val="Lienhypertexte"/>
          </w:rPr>
          <w:t>Documents de références</w:t>
        </w:r>
        <w:r>
          <w:tab/>
        </w:r>
        <w:r>
          <w:fldChar w:fldCharType="begin"/>
        </w:r>
        <w:r>
          <w:instrText xml:space="preserve"> PAGEREF _Toc219900208 \h </w:instrText>
        </w:r>
        <w:r>
          <w:fldChar w:fldCharType="separate"/>
        </w:r>
        <w:r>
          <w:t>7</w:t>
        </w:r>
        <w:r>
          <w:fldChar w:fldCharType="end"/>
        </w:r>
      </w:hyperlink>
    </w:p>
    <w:p w14:paraId="1C202A3C" w14:textId="3A1EBD5D" w:rsidR="007515D9" w:rsidRDefault="007515D9">
      <w:pPr>
        <w:pStyle w:val="TM1"/>
        <w:rPr>
          <w:rFonts w:cstheme="minorBidi"/>
          <w:b w:val="0"/>
          <w:bCs w:val="0"/>
          <w:lang w:eastAsia="fr-FR"/>
          <w14:scene3d>
            <w14:camera w14:prst="orthographicFront"/>
            <w14:lightRig w14:rig="threePt" w14:dir="t">
              <w14:rot w14:lat="0" w14:lon="0" w14:rev="0"/>
            </w14:lightRig>
          </w14:scene3d>
        </w:rPr>
      </w:pPr>
      <w:hyperlink w:anchor="_Toc219900209" w:history="1">
        <w:r w:rsidRPr="006C4DBE">
          <w:rPr>
            <w:rStyle w:val="Lienhypertexte"/>
            <w:lang w:bidi="x-none"/>
          </w:rPr>
          <w:t>5.</w:t>
        </w:r>
        <w:r>
          <w:rPr>
            <w:rFonts w:cstheme="minorBidi"/>
            <w:b w:val="0"/>
            <w:bCs w:val="0"/>
            <w:lang w:eastAsia="fr-FR"/>
            <w14:scene3d>
              <w14:camera w14:prst="orthographicFront"/>
              <w14:lightRig w14:rig="threePt" w14:dir="t">
                <w14:rot w14:lat="0" w14:lon="0" w14:rev="0"/>
              </w14:lightRig>
            </w14:scene3d>
          </w:rPr>
          <w:tab/>
        </w:r>
        <w:r w:rsidRPr="006C4DBE">
          <w:rPr>
            <w:rStyle w:val="Lienhypertexte"/>
          </w:rPr>
          <w:t>Analyse des vulnérabilités</w:t>
        </w:r>
        <w:r>
          <w:tab/>
        </w:r>
        <w:r>
          <w:fldChar w:fldCharType="begin"/>
        </w:r>
        <w:r>
          <w:instrText xml:space="preserve"> PAGEREF _Toc219900209 \h </w:instrText>
        </w:r>
        <w:r>
          <w:fldChar w:fldCharType="separate"/>
        </w:r>
        <w:r>
          <w:t>9</w:t>
        </w:r>
        <w:r>
          <w:fldChar w:fldCharType="end"/>
        </w:r>
      </w:hyperlink>
    </w:p>
    <w:p w14:paraId="1900F90B" w14:textId="15320042" w:rsidR="007515D9" w:rsidRDefault="007515D9">
      <w:pPr>
        <w:pStyle w:val="TM2"/>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pPr>
      <w:hyperlink w:anchor="_Toc219900210" w:history="1">
        <w:r w:rsidRPr="006C4DBE">
          <w:rPr>
            <w:rStyle w:val="Lienhypertexte"/>
            <w:lang w:bidi="x-none"/>
          </w:rPr>
          <w:t>5.1.</w:t>
        </w:r>
        <w:r>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tab/>
        </w:r>
        <w:r w:rsidRPr="006C4DBE">
          <w:rPr>
            <w:rStyle w:val="Lienhypertexte"/>
          </w:rPr>
          <w:t>Stratégie d’analyse des vulnérabilités</w:t>
        </w:r>
        <w:r>
          <w:tab/>
        </w:r>
        <w:r>
          <w:fldChar w:fldCharType="begin"/>
        </w:r>
        <w:r>
          <w:instrText xml:space="preserve"> PAGEREF _Toc219900210 \h </w:instrText>
        </w:r>
        <w:r>
          <w:fldChar w:fldCharType="separate"/>
        </w:r>
        <w:r>
          <w:t>9</w:t>
        </w:r>
        <w:r>
          <w:fldChar w:fldCharType="end"/>
        </w:r>
      </w:hyperlink>
    </w:p>
    <w:p w14:paraId="555EEC24" w14:textId="29E2B613" w:rsidR="007515D9" w:rsidRDefault="007515D9">
      <w:pPr>
        <w:pStyle w:val="TM2"/>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pPr>
      <w:hyperlink w:anchor="_Toc219900211" w:history="1">
        <w:r w:rsidRPr="006C4DBE">
          <w:rPr>
            <w:rStyle w:val="Lienhypertexte"/>
            <w:lang w:bidi="x-none"/>
          </w:rPr>
          <w:t>5.2.</w:t>
        </w:r>
        <w:r>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tab/>
        </w:r>
        <w:r w:rsidRPr="006C4DBE">
          <w:rPr>
            <w:rStyle w:val="Lienhypertexte"/>
          </w:rPr>
          <w:t>Outils de scanneurs de vulnérabilités</w:t>
        </w:r>
        <w:r>
          <w:tab/>
        </w:r>
        <w:r>
          <w:fldChar w:fldCharType="begin"/>
        </w:r>
        <w:r>
          <w:instrText xml:space="preserve"> PAGEREF _Toc219900211 \h </w:instrText>
        </w:r>
        <w:r>
          <w:fldChar w:fldCharType="separate"/>
        </w:r>
        <w:r>
          <w:t>9</w:t>
        </w:r>
        <w:r>
          <w:fldChar w:fldCharType="end"/>
        </w:r>
      </w:hyperlink>
    </w:p>
    <w:p w14:paraId="3596166B" w14:textId="4BE9EEB3" w:rsidR="007515D9" w:rsidRDefault="007515D9">
      <w:pPr>
        <w:pStyle w:val="TM3"/>
        <w:rPr>
          <w:rFonts w:asciiTheme="minorHAnsi" w:eastAsiaTheme="minorEastAsia" w:hAnsiTheme="minorHAnsi" w:cstheme="minorBidi"/>
          <w:bCs w:val="0"/>
          <w:sz w:val="22"/>
          <w:szCs w:val="22"/>
          <w:lang w:val="fr-FR" w:eastAsia="fr-FR"/>
          <w14:scene3d>
            <w14:camera w14:prst="orthographicFront"/>
            <w14:lightRig w14:rig="threePt" w14:dir="t">
              <w14:rot w14:lat="0" w14:lon="0" w14:rev="0"/>
            </w14:lightRig>
          </w14:scene3d>
        </w:rPr>
      </w:pPr>
      <w:hyperlink w:anchor="_Toc219900212" w:history="1">
        <w:r w:rsidRPr="006C4DBE">
          <w:rPr>
            <w:rStyle w:val="Lienhypertexte"/>
            <w:lang w:bidi="x-none"/>
          </w:rPr>
          <w:t>5.2.1.</w:t>
        </w:r>
        <w:r>
          <w:rPr>
            <w:rFonts w:asciiTheme="minorHAnsi" w:eastAsiaTheme="minorEastAsia" w:hAnsiTheme="minorHAnsi" w:cstheme="minorBidi"/>
            <w:bCs w:val="0"/>
            <w:sz w:val="22"/>
            <w:szCs w:val="22"/>
            <w:lang w:val="fr-FR" w:eastAsia="fr-FR"/>
            <w14:scene3d>
              <w14:camera w14:prst="orthographicFront"/>
              <w14:lightRig w14:rig="threePt" w14:dir="t">
                <w14:rot w14:lat="0" w14:lon="0" w14:rev="0"/>
              </w14:lightRig>
            </w14:scene3d>
          </w:rPr>
          <w:tab/>
        </w:r>
        <w:r w:rsidRPr="006C4DBE">
          <w:rPr>
            <w:rStyle w:val="Lienhypertexte"/>
          </w:rPr>
          <w:t>OpenVAS</w:t>
        </w:r>
        <w:r>
          <w:tab/>
        </w:r>
        <w:r>
          <w:fldChar w:fldCharType="begin"/>
        </w:r>
        <w:r>
          <w:instrText xml:space="preserve"> PAGEREF _Toc219900212 \h </w:instrText>
        </w:r>
        <w:r>
          <w:fldChar w:fldCharType="separate"/>
        </w:r>
        <w:r>
          <w:t>9</w:t>
        </w:r>
        <w:r>
          <w:fldChar w:fldCharType="end"/>
        </w:r>
      </w:hyperlink>
    </w:p>
    <w:p w14:paraId="59E6CB94" w14:textId="0FF27969" w:rsidR="007515D9" w:rsidRDefault="007515D9">
      <w:pPr>
        <w:pStyle w:val="TM3"/>
        <w:rPr>
          <w:rFonts w:asciiTheme="minorHAnsi" w:eastAsiaTheme="minorEastAsia" w:hAnsiTheme="minorHAnsi" w:cstheme="minorBidi"/>
          <w:bCs w:val="0"/>
          <w:sz w:val="22"/>
          <w:szCs w:val="22"/>
          <w:lang w:val="fr-FR" w:eastAsia="fr-FR"/>
          <w14:scene3d>
            <w14:camera w14:prst="orthographicFront"/>
            <w14:lightRig w14:rig="threePt" w14:dir="t">
              <w14:rot w14:lat="0" w14:lon="0" w14:rev="0"/>
            </w14:lightRig>
          </w14:scene3d>
        </w:rPr>
      </w:pPr>
      <w:hyperlink w:anchor="_Toc219900213" w:history="1">
        <w:r w:rsidRPr="006C4DBE">
          <w:rPr>
            <w:rStyle w:val="Lienhypertexte"/>
            <w:lang w:bidi="x-none"/>
          </w:rPr>
          <w:t>5.2.2.</w:t>
        </w:r>
        <w:r>
          <w:rPr>
            <w:rFonts w:asciiTheme="minorHAnsi" w:eastAsiaTheme="minorEastAsia" w:hAnsiTheme="minorHAnsi" w:cstheme="minorBidi"/>
            <w:bCs w:val="0"/>
            <w:sz w:val="22"/>
            <w:szCs w:val="22"/>
            <w:lang w:val="fr-FR" w:eastAsia="fr-FR"/>
            <w14:scene3d>
              <w14:camera w14:prst="orthographicFront"/>
              <w14:lightRig w14:rig="threePt" w14:dir="t">
                <w14:rot w14:lat="0" w14:lon="0" w14:rev="0"/>
              </w14:lightRig>
            </w14:scene3d>
          </w:rPr>
          <w:tab/>
        </w:r>
        <w:r w:rsidRPr="006C4DBE">
          <w:rPr>
            <w:rStyle w:val="Lienhypertexte"/>
          </w:rPr>
          <w:t>Cyberwatch</w:t>
        </w:r>
        <w:r>
          <w:tab/>
        </w:r>
        <w:r>
          <w:fldChar w:fldCharType="begin"/>
        </w:r>
        <w:r>
          <w:instrText xml:space="preserve"> PAGEREF _Toc219900213 \h </w:instrText>
        </w:r>
        <w:r>
          <w:fldChar w:fldCharType="separate"/>
        </w:r>
        <w:r>
          <w:t>9</w:t>
        </w:r>
        <w:r>
          <w:fldChar w:fldCharType="end"/>
        </w:r>
      </w:hyperlink>
    </w:p>
    <w:p w14:paraId="061CDC43" w14:textId="672A0FD0" w:rsidR="007515D9" w:rsidRDefault="007515D9">
      <w:pPr>
        <w:pStyle w:val="TM2"/>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pPr>
      <w:hyperlink w:anchor="_Toc219900214" w:history="1">
        <w:r w:rsidRPr="006C4DBE">
          <w:rPr>
            <w:rStyle w:val="Lienhypertexte"/>
            <w:lang w:bidi="x-none"/>
          </w:rPr>
          <w:t>5.3.</w:t>
        </w:r>
        <w:r>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tab/>
        </w:r>
        <w:r w:rsidRPr="006C4DBE">
          <w:rPr>
            <w:rStyle w:val="Lienhypertexte"/>
          </w:rPr>
          <w:t>Périmètre d’analyse</w:t>
        </w:r>
        <w:r>
          <w:tab/>
        </w:r>
        <w:r>
          <w:fldChar w:fldCharType="begin"/>
        </w:r>
        <w:r>
          <w:instrText xml:space="preserve"> PAGEREF _Toc219900214 \h </w:instrText>
        </w:r>
        <w:r>
          <w:fldChar w:fldCharType="separate"/>
        </w:r>
        <w:r>
          <w:t>10</w:t>
        </w:r>
        <w:r>
          <w:fldChar w:fldCharType="end"/>
        </w:r>
      </w:hyperlink>
    </w:p>
    <w:p w14:paraId="1C3AB49C" w14:textId="63CF044D" w:rsidR="007515D9" w:rsidRDefault="007515D9">
      <w:pPr>
        <w:pStyle w:val="TM2"/>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pPr>
      <w:hyperlink w:anchor="_Toc219900215" w:history="1">
        <w:r w:rsidRPr="006C4DBE">
          <w:rPr>
            <w:rStyle w:val="Lienhypertexte"/>
            <w:lang w:bidi="x-none"/>
          </w:rPr>
          <w:t>5.4.</w:t>
        </w:r>
        <w:r>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tab/>
        </w:r>
        <w:r w:rsidRPr="006C4DBE">
          <w:rPr>
            <w:rStyle w:val="Lienhypertexte"/>
          </w:rPr>
          <w:t>Période de couverture</w:t>
        </w:r>
        <w:r>
          <w:tab/>
        </w:r>
        <w:r>
          <w:fldChar w:fldCharType="begin"/>
        </w:r>
        <w:r>
          <w:instrText xml:space="preserve"> PAGEREF _Toc219900215 \h </w:instrText>
        </w:r>
        <w:r>
          <w:fldChar w:fldCharType="separate"/>
        </w:r>
        <w:r>
          <w:t>10</w:t>
        </w:r>
        <w:r>
          <w:fldChar w:fldCharType="end"/>
        </w:r>
      </w:hyperlink>
    </w:p>
    <w:p w14:paraId="132F75FA" w14:textId="6ACB44EF" w:rsidR="007515D9" w:rsidRDefault="007515D9">
      <w:pPr>
        <w:pStyle w:val="TM2"/>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pPr>
      <w:hyperlink w:anchor="_Toc219900216" w:history="1">
        <w:r w:rsidRPr="006C4DBE">
          <w:rPr>
            <w:rStyle w:val="Lienhypertexte"/>
            <w:lang w:bidi="x-none"/>
          </w:rPr>
          <w:t>5.5.</w:t>
        </w:r>
        <w:r>
          <w:rPr>
            <w:rFonts w:asciiTheme="minorHAnsi" w:eastAsiaTheme="minorEastAsia" w:hAnsiTheme="minorHAnsi" w:cstheme="minorBidi"/>
            <w:b w:val="0"/>
            <w:bCs w:val="0"/>
            <w:sz w:val="22"/>
            <w:szCs w:val="22"/>
            <w:lang w:val="fr-FR" w:eastAsia="fr-FR"/>
            <w14:scene3d>
              <w14:camera w14:prst="orthographicFront"/>
              <w14:lightRig w14:rig="threePt" w14:dir="t">
                <w14:rot w14:lat="0" w14:lon="0" w14:rev="0"/>
              </w14:lightRig>
            </w14:scene3d>
          </w:rPr>
          <w:tab/>
        </w:r>
        <w:r w:rsidRPr="006C4DBE">
          <w:rPr>
            <w:rStyle w:val="Lienhypertexte"/>
          </w:rPr>
          <w:t>Détails des vulnérabilités</w:t>
        </w:r>
        <w:r>
          <w:tab/>
        </w:r>
        <w:r>
          <w:fldChar w:fldCharType="begin"/>
        </w:r>
        <w:r>
          <w:instrText xml:space="preserve"> PAGEREF _Toc219900216 \h </w:instrText>
        </w:r>
        <w:r>
          <w:fldChar w:fldCharType="separate"/>
        </w:r>
        <w:r>
          <w:t>10</w:t>
        </w:r>
        <w:r>
          <w:fldChar w:fldCharType="end"/>
        </w:r>
      </w:hyperlink>
    </w:p>
    <w:p w14:paraId="1ECDBF3B" w14:textId="52368FFB" w:rsidR="007515D9" w:rsidRDefault="007515D9">
      <w:pPr>
        <w:pStyle w:val="TM3"/>
        <w:rPr>
          <w:rFonts w:asciiTheme="minorHAnsi" w:eastAsiaTheme="minorEastAsia" w:hAnsiTheme="minorHAnsi" w:cstheme="minorBidi"/>
          <w:bCs w:val="0"/>
          <w:sz w:val="22"/>
          <w:szCs w:val="22"/>
          <w:lang w:val="fr-FR" w:eastAsia="fr-FR"/>
          <w14:scene3d>
            <w14:camera w14:prst="orthographicFront"/>
            <w14:lightRig w14:rig="threePt" w14:dir="t">
              <w14:rot w14:lat="0" w14:lon="0" w14:rev="0"/>
            </w14:lightRig>
          </w14:scene3d>
        </w:rPr>
      </w:pPr>
      <w:hyperlink w:anchor="_Toc219900217" w:history="1">
        <w:r w:rsidRPr="006C4DBE">
          <w:rPr>
            <w:rStyle w:val="Lienhypertexte"/>
            <w:lang w:bidi="x-none"/>
          </w:rPr>
          <w:t>5.5.1.</w:t>
        </w:r>
        <w:r>
          <w:rPr>
            <w:rFonts w:asciiTheme="minorHAnsi" w:eastAsiaTheme="minorEastAsia" w:hAnsiTheme="minorHAnsi" w:cstheme="minorBidi"/>
            <w:bCs w:val="0"/>
            <w:sz w:val="22"/>
            <w:szCs w:val="22"/>
            <w:lang w:val="fr-FR" w:eastAsia="fr-FR"/>
            <w14:scene3d>
              <w14:camera w14:prst="orthographicFront"/>
              <w14:lightRig w14:rig="threePt" w14:dir="t">
                <w14:rot w14:lat="0" w14:lon="0" w14:rev="0"/>
              </w14:lightRig>
            </w14:scene3d>
          </w:rPr>
          <w:tab/>
        </w:r>
        <w:r w:rsidRPr="006C4DBE">
          <w:rPr>
            <w:rStyle w:val="Lienhypertexte"/>
          </w:rPr>
          <w:t>X_Jupiter</w:t>
        </w:r>
        <w:r>
          <w:tab/>
        </w:r>
        <w:r>
          <w:fldChar w:fldCharType="begin"/>
        </w:r>
        <w:r>
          <w:instrText xml:space="preserve"> PAGEREF _Toc219900217 \h </w:instrText>
        </w:r>
        <w:r>
          <w:fldChar w:fldCharType="separate"/>
        </w:r>
        <w:r>
          <w:t>12</w:t>
        </w:r>
        <w:r>
          <w:fldChar w:fldCharType="end"/>
        </w:r>
      </w:hyperlink>
    </w:p>
    <w:p w14:paraId="562DF1E1" w14:textId="6A32DD75" w:rsidR="007515D9" w:rsidRDefault="007515D9">
      <w:pPr>
        <w:pStyle w:val="TM3"/>
        <w:rPr>
          <w:rFonts w:asciiTheme="minorHAnsi" w:eastAsiaTheme="minorEastAsia" w:hAnsiTheme="minorHAnsi" w:cstheme="minorBidi"/>
          <w:bCs w:val="0"/>
          <w:sz w:val="22"/>
          <w:szCs w:val="22"/>
          <w:lang w:val="fr-FR" w:eastAsia="fr-FR"/>
          <w14:scene3d>
            <w14:camera w14:prst="orthographicFront"/>
            <w14:lightRig w14:rig="threePt" w14:dir="t">
              <w14:rot w14:lat="0" w14:lon="0" w14:rev="0"/>
            </w14:lightRig>
          </w14:scene3d>
        </w:rPr>
      </w:pPr>
      <w:hyperlink w:anchor="_Toc219900218" w:history="1">
        <w:r w:rsidRPr="006C4DBE">
          <w:rPr>
            <w:rStyle w:val="Lienhypertexte"/>
            <w:lang w:bidi="x-none"/>
          </w:rPr>
          <w:t>5.5.2.</w:t>
        </w:r>
        <w:r>
          <w:rPr>
            <w:rFonts w:asciiTheme="minorHAnsi" w:eastAsiaTheme="minorEastAsia" w:hAnsiTheme="minorHAnsi" w:cstheme="minorBidi"/>
            <w:bCs w:val="0"/>
            <w:sz w:val="22"/>
            <w:szCs w:val="22"/>
            <w:lang w:val="fr-FR" w:eastAsia="fr-FR"/>
            <w14:scene3d>
              <w14:camera w14:prst="orthographicFront"/>
              <w14:lightRig w14:rig="threePt" w14:dir="t">
                <w14:rot w14:lat="0" w14:lon="0" w14:rev="0"/>
              </w14:lightRig>
            </w14:scene3d>
          </w:rPr>
          <w:tab/>
        </w:r>
        <w:r w:rsidRPr="006C4DBE">
          <w:rPr>
            <w:rStyle w:val="Lienhypertexte"/>
          </w:rPr>
          <w:t>X_Discovery</w:t>
        </w:r>
        <w:r>
          <w:tab/>
        </w:r>
        <w:r>
          <w:fldChar w:fldCharType="begin"/>
        </w:r>
        <w:r>
          <w:instrText xml:space="preserve"> PAGEREF _Toc219900218 \h </w:instrText>
        </w:r>
        <w:r>
          <w:fldChar w:fldCharType="separate"/>
        </w:r>
        <w:r>
          <w:t>13</w:t>
        </w:r>
        <w:r>
          <w:fldChar w:fldCharType="end"/>
        </w:r>
      </w:hyperlink>
    </w:p>
    <w:p w14:paraId="3BA52E76" w14:textId="0E8AC5B0" w:rsidR="007515D9" w:rsidRDefault="007515D9">
      <w:pPr>
        <w:pStyle w:val="TM3"/>
        <w:rPr>
          <w:rFonts w:asciiTheme="minorHAnsi" w:eastAsiaTheme="minorEastAsia" w:hAnsiTheme="minorHAnsi" w:cstheme="minorBidi"/>
          <w:bCs w:val="0"/>
          <w:sz w:val="22"/>
          <w:szCs w:val="22"/>
          <w:lang w:val="fr-FR" w:eastAsia="fr-FR"/>
          <w14:scene3d>
            <w14:camera w14:prst="orthographicFront"/>
            <w14:lightRig w14:rig="threePt" w14:dir="t">
              <w14:rot w14:lat="0" w14:lon="0" w14:rev="0"/>
            </w14:lightRig>
          </w14:scene3d>
        </w:rPr>
      </w:pPr>
      <w:hyperlink w:anchor="_Toc219900219" w:history="1">
        <w:r w:rsidRPr="006C4DBE">
          <w:rPr>
            <w:rStyle w:val="Lienhypertexte"/>
            <w:lang w:bidi="x-none"/>
          </w:rPr>
          <w:t>5.5.3.</w:t>
        </w:r>
        <w:r>
          <w:rPr>
            <w:rFonts w:asciiTheme="minorHAnsi" w:eastAsiaTheme="minorEastAsia" w:hAnsiTheme="minorHAnsi" w:cstheme="minorBidi"/>
            <w:bCs w:val="0"/>
            <w:sz w:val="22"/>
            <w:szCs w:val="22"/>
            <w:lang w:val="fr-FR" w:eastAsia="fr-FR"/>
            <w14:scene3d>
              <w14:camera w14:prst="orthographicFront"/>
              <w14:lightRig w14:rig="threePt" w14:dir="t">
                <w14:rot w14:lat="0" w14:lon="0" w14:rev="0"/>
              </w14:lightRig>
            </w14:scene3d>
          </w:rPr>
          <w:tab/>
        </w:r>
        <w:r w:rsidRPr="006C4DBE">
          <w:rPr>
            <w:rStyle w:val="Lienhypertexte"/>
          </w:rPr>
          <w:t>X_Saturne</w:t>
        </w:r>
        <w:r>
          <w:tab/>
        </w:r>
        <w:r>
          <w:fldChar w:fldCharType="begin"/>
        </w:r>
        <w:r>
          <w:instrText xml:space="preserve"> PAGEREF _Toc219900219 \h </w:instrText>
        </w:r>
        <w:r>
          <w:fldChar w:fldCharType="separate"/>
        </w:r>
        <w:r>
          <w:t>13</w:t>
        </w:r>
        <w:r>
          <w:fldChar w:fldCharType="end"/>
        </w:r>
      </w:hyperlink>
    </w:p>
    <w:p w14:paraId="4AF44A05" w14:textId="6AD9CDF8" w:rsidR="007515D9" w:rsidRDefault="007515D9">
      <w:pPr>
        <w:pStyle w:val="TM1"/>
        <w:rPr>
          <w:rFonts w:cstheme="minorBidi"/>
          <w:b w:val="0"/>
          <w:bCs w:val="0"/>
          <w:lang w:eastAsia="fr-FR"/>
          <w14:scene3d>
            <w14:camera w14:prst="orthographicFront"/>
            <w14:lightRig w14:rig="threePt" w14:dir="t">
              <w14:rot w14:lat="0" w14:lon="0" w14:rev="0"/>
            </w14:lightRig>
          </w14:scene3d>
        </w:rPr>
      </w:pPr>
      <w:hyperlink w:anchor="_Toc219900220" w:history="1">
        <w:r w:rsidRPr="006C4DBE">
          <w:rPr>
            <w:rStyle w:val="Lienhypertexte"/>
            <w:lang w:bidi="x-none"/>
          </w:rPr>
          <w:t>6.</w:t>
        </w:r>
        <w:r>
          <w:rPr>
            <w:rFonts w:cstheme="minorBidi"/>
            <w:b w:val="0"/>
            <w:bCs w:val="0"/>
            <w:lang w:eastAsia="fr-FR"/>
            <w14:scene3d>
              <w14:camera w14:prst="orthographicFront"/>
              <w14:lightRig w14:rig="threePt" w14:dir="t">
                <w14:rot w14:lat="0" w14:lon="0" w14:rev="0"/>
              </w14:lightRig>
            </w14:scene3d>
          </w:rPr>
          <w:tab/>
        </w:r>
        <w:r w:rsidRPr="006C4DBE">
          <w:rPr>
            <w:rStyle w:val="Lienhypertexte"/>
          </w:rPr>
          <w:t>Synthèse des vulnérabilités</w:t>
        </w:r>
        <w:r>
          <w:tab/>
        </w:r>
        <w:r>
          <w:fldChar w:fldCharType="begin"/>
        </w:r>
        <w:r>
          <w:instrText xml:space="preserve"> PAGEREF _Toc219900220 \h </w:instrText>
        </w:r>
        <w:r>
          <w:fldChar w:fldCharType="separate"/>
        </w:r>
        <w:r>
          <w:t>13</w:t>
        </w:r>
        <w:r>
          <w:fldChar w:fldCharType="end"/>
        </w:r>
      </w:hyperlink>
    </w:p>
    <w:p w14:paraId="4C7398F3" w14:textId="132ACEEA" w:rsidR="00AE2B4D" w:rsidRPr="004F28AB" w:rsidRDefault="00D204FC" w:rsidP="00A74907">
      <w:pPr>
        <w:pStyle w:val="TM9"/>
        <w:rPr>
          <w:noProof w:val="0"/>
          <w:lang w:val="fr-FR"/>
        </w:rPr>
      </w:pPr>
      <w:r w:rsidRPr="004F28AB">
        <w:rPr>
          <w:noProof w:val="0"/>
          <w:lang w:val="fr-FR"/>
        </w:rPr>
        <w:fldChar w:fldCharType="end"/>
      </w:r>
    </w:p>
    <w:p w14:paraId="09BF7BD2" w14:textId="77777777" w:rsidR="00AE2B4D" w:rsidRPr="004F28AB" w:rsidRDefault="00AE2B4D">
      <w:pPr>
        <w:suppressAutoHyphens w:val="0"/>
      </w:pPr>
      <w:r w:rsidRPr="004F28AB">
        <w:br w:type="page"/>
      </w:r>
    </w:p>
    <w:p w14:paraId="11FDDD17" w14:textId="77777777" w:rsidR="00AE2B4D" w:rsidRPr="004F28AB" w:rsidRDefault="00AE2B4D" w:rsidP="00AE2B4D"/>
    <w:p w14:paraId="53177EDD" w14:textId="77777777" w:rsidR="00AE2B4D" w:rsidRDefault="00B43D99" w:rsidP="0033675F">
      <w:pPr>
        <w:pStyle w:val="Titre1"/>
      </w:pPr>
      <w:bookmarkStart w:id="0" w:name="_Toc219900200"/>
      <w:r>
        <w:t>Résumé</w:t>
      </w:r>
      <w:bookmarkEnd w:id="0"/>
    </w:p>
    <w:p w14:paraId="476AD760" w14:textId="1C738005" w:rsidR="003417F4" w:rsidRDefault="003417F4" w:rsidP="003417F4">
      <w:r>
        <w:t xml:space="preserve">Ce document constitue le Dossier de vulnérabilités des COTS </w:t>
      </w:r>
      <w:r w:rsidR="0013636C">
        <w:t>de</w:t>
      </w:r>
      <w:r>
        <w:t xml:space="preserve"> </w:t>
      </w:r>
      <w:r w:rsidR="007515D9">
        <w:t>Exemple Programme</w:t>
      </w:r>
      <w:r>
        <w:t xml:space="preserve"> </w:t>
      </w:r>
      <w:r w:rsidR="00F54898">
        <w:t xml:space="preserve">en version </w:t>
      </w:r>
      <w:r w:rsidR="007515D9">
        <w:t>1.2.3</w:t>
      </w:r>
      <w:r w:rsidR="00BE6F47">
        <w:t>.</w:t>
      </w:r>
    </w:p>
    <w:p w14:paraId="68D557B6" w14:textId="77777777" w:rsidR="003417F4" w:rsidRPr="003417F4" w:rsidRDefault="003417F4" w:rsidP="003417F4"/>
    <w:p w14:paraId="5B92D927" w14:textId="77777777" w:rsidR="00785B76" w:rsidRDefault="00B43D99" w:rsidP="00785B76">
      <w:pPr>
        <w:pStyle w:val="Titre1"/>
      </w:pPr>
      <w:bookmarkStart w:id="1" w:name="_Toc219900201"/>
      <w:r>
        <w:t>Glossaire</w:t>
      </w:r>
      <w:bookmarkEnd w:id="1"/>
    </w:p>
    <w:tbl>
      <w:tblPr>
        <w:tblStyle w:val="Grilledutableau"/>
        <w:tblW w:w="0" w:type="auto"/>
        <w:tblLook w:val="04A0" w:firstRow="1" w:lastRow="0" w:firstColumn="1" w:lastColumn="0" w:noHBand="0" w:noVBand="1"/>
      </w:tblPr>
      <w:tblGrid>
        <w:gridCol w:w="2405"/>
        <w:gridCol w:w="6656"/>
      </w:tblGrid>
      <w:tr w:rsidR="00AE7605" w14:paraId="072B8C1B" w14:textId="77777777" w:rsidTr="00AE7605">
        <w:tc>
          <w:tcPr>
            <w:tcW w:w="2405" w:type="dxa"/>
          </w:tcPr>
          <w:p w14:paraId="2BA1868F" w14:textId="77777777" w:rsidR="00AE7605" w:rsidRDefault="00AE7605" w:rsidP="00785B76">
            <w:r>
              <w:t>Attaque</w:t>
            </w:r>
          </w:p>
        </w:tc>
        <w:tc>
          <w:tcPr>
            <w:tcW w:w="6656" w:type="dxa"/>
          </w:tcPr>
          <w:p w14:paraId="6EB3EA2C" w14:textId="77777777" w:rsidR="00AE7605" w:rsidRDefault="00AE7605" w:rsidP="00785B76">
            <w:r>
              <w:t xml:space="preserve">Exploitation des vulnérabilités des entités en suivant une méthode d’attaque avec une opportunité donnée </w:t>
            </w:r>
            <w:proofErr w:type="gramStart"/>
            <w:r>
              <w:t>( Glossaire</w:t>
            </w:r>
            <w:proofErr w:type="gramEnd"/>
            <w:r>
              <w:t xml:space="preserve"> EBIOS )</w:t>
            </w:r>
          </w:p>
        </w:tc>
      </w:tr>
      <w:tr w:rsidR="00AE7605" w14:paraId="6248424E" w14:textId="77777777" w:rsidTr="00AE7605">
        <w:tc>
          <w:tcPr>
            <w:tcW w:w="2405" w:type="dxa"/>
          </w:tcPr>
          <w:p w14:paraId="2CAA8D80" w14:textId="77777777" w:rsidR="00AE7605" w:rsidRDefault="00AE7605" w:rsidP="00785B76">
            <w:r>
              <w:t>Compromission</w:t>
            </w:r>
          </w:p>
        </w:tc>
        <w:tc>
          <w:tcPr>
            <w:tcW w:w="6656" w:type="dxa"/>
          </w:tcPr>
          <w:p w14:paraId="260328FD" w14:textId="77777777" w:rsidR="00AE7605" w:rsidRDefault="00AE7605" w:rsidP="00785B76">
            <w:r>
              <w:t xml:space="preserve">La compromission est de le fait d’atteindre à la confidentialité, ou à l’intégrité des </w:t>
            </w:r>
            <w:r w:rsidR="0029009B">
              <w:t>données d’un système d’information</w:t>
            </w:r>
          </w:p>
        </w:tc>
      </w:tr>
      <w:tr w:rsidR="0029009B" w14:paraId="0C753CCE" w14:textId="77777777" w:rsidTr="00AE7605">
        <w:tc>
          <w:tcPr>
            <w:tcW w:w="2405" w:type="dxa"/>
          </w:tcPr>
          <w:p w14:paraId="0924A6B8" w14:textId="77777777" w:rsidR="0029009B" w:rsidRDefault="0029009B" w:rsidP="00785B76">
            <w:r>
              <w:t>Faille</w:t>
            </w:r>
          </w:p>
        </w:tc>
        <w:tc>
          <w:tcPr>
            <w:tcW w:w="6656" w:type="dxa"/>
          </w:tcPr>
          <w:p w14:paraId="5E1CA866" w14:textId="77777777" w:rsidR="0029009B" w:rsidRDefault="0029009B" w:rsidP="00785B76">
            <w:r>
              <w:t>Vulnérabilité dans un système informatique permettant à un attaquant de porter atteinte à son fonctionnement normal, à la confidentialité ou à l’intégrité des données qu’il contient</w:t>
            </w:r>
          </w:p>
        </w:tc>
      </w:tr>
      <w:tr w:rsidR="0029009B" w14:paraId="48F7DA89" w14:textId="77777777" w:rsidTr="00AE7605">
        <w:tc>
          <w:tcPr>
            <w:tcW w:w="2405" w:type="dxa"/>
          </w:tcPr>
          <w:p w14:paraId="08AA65F5" w14:textId="77777777" w:rsidR="0029009B" w:rsidRDefault="0029009B" w:rsidP="00785B76">
            <w:r>
              <w:t>Mécanisme de sécurité</w:t>
            </w:r>
          </w:p>
        </w:tc>
        <w:tc>
          <w:tcPr>
            <w:tcW w:w="6656" w:type="dxa"/>
          </w:tcPr>
          <w:p w14:paraId="0C16278C" w14:textId="77777777" w:rsidR="0029009B" w:rsidRDefault="0029009B" w:rsidP="00785B76">
            <w:r>
              <w:t xml:space="preserve">Logique ou algorithme qui implémente par matériel ou logiciel une </w:t>
            </w:r>
            <w:r w:rsidR="007A7E21">
              <w:t>fonction</w:t>
            </w:r>
            <w:r>
              <w:t xml:space="preserve"> particulière dédiée ou contribuant à la sécurité (ITSEC)</w:t>
            </w:r>
          </w:p>
        </w:tc>
      </w:tr>
      <w:tr w:rsidR="0029009B" w14:paraId="4376AD86" w14:textId="77777777" w:rsidTr="00AE7605">
        <w:tc>
          <w:tcPr>
            <w:tcW w:w="2405" w:type="dxa"/>
          </w:tcPr>
          <w:p w14:paraId="678787D8" w14:textId="77777777" w:rsidR="0029009B" w:rsidRDefault="0029009B" w:rsidP="00785B76">
            <w:r>
              <w:t>Menace</w:t>
            </w:r>
          </w:p>
        </w:tc>
        <w:tc>
          <w:tcPr>
            <w:tcW w:w="6656" w:type="dxa"/>
          </w:tcPr>
          <w:p w14:paraId="55734DA6" w14:textId="77777777" w:rsidR="0029009B" w:rsidRDefault="0029009B" w:rsidP="00785B76">
            <w:r>
              <w:t>Action ou évènement s</w:t>
            </w:r>
            <w:r w:rsidR="00C357B3">
              <w:t>u</w:t>
            </w:r>
            <w:r>
              <w:t>sceptible de porter préjudice à la sécurité</w:t>
            </w:r>
          </w:p>
        </w:tc>
      </w:tr>
      <w:tr w:rsidR="0029009B" w14:paraId="4F97241D" w14:textId="77777777" w:rsidTr="00AE7605">
        <w:tc>
          <w:tcPr>
            <w:tcW w:w="2405" w:type="dxa"/>
          </w:tcPr>
          <w:p w14:paraId="3AEBCDD0" w14:textId="77777777" w:rsidR="0029009B" w:rsidRDefault="0029009B" w:rsidP="00785B76">
            <w:r>
              <w:t>Vulnérabilité</w:t>
            </w:r>
          </w:p>
        </w:tc>
        <w:tc>
          <w:tcPr>
            <w:tcW w:w="6656" w:type="dxa"/>
          </w:tcPr>
          <w:p w14:paraId="03438021" w14:textId="77777777" w:rsidR="0029009B" w:rsidRDefault="0029009B" w:rsidP="00785B76">
            <w:r>
              <w:t>Faute par malveillance ou maladresse, ou une limitation technique dans les spécifications</w:t>
            </w:r>
            <w:r w:rsidR="002A7FBF">
              <w:t xml:space="preserve">, la conception, la réalisation, l’installation ou la configuration d’un système, ou dans la </w:t>
            </w:r>
            <w:r w:rsidR="007A7E21">
              <w:t>façon</w:t>
            </w:r>
            <w:r w:rsidR="002A7FBF">
              <w:t xml:space="preserve"> de l’utiliser laissant place à une faille pouvant conduire à une intrusion dans le système.</w:t>
            </w:r>
          </w:p>
        </w:tc>
      </w:tr>
    </w:tbl>
    <w:p w14:paraId="74515A3B" w14:textId="77777777" w:rsidR="00785B76" w:rsidRPr="00785B76" w:rsidRDefault="00785B76" w:rsidP="00785B76"/>
    <w:p w14:paraId="6FFF7747" w14:textId="77777777" w:rsidR="00B43D99" w:rsidRDefault="00B43D99" w:rsidP="00B43D99">
      <w:pPr>
        <w:pStyle w:val="Titre1"/>
      </w:pPr>
      <w:bookmarkStart w:id="2" w:name="_Toc219900202"/>
      <w:r>
        <w:t>Sigle et Abréviations</w:t>
      </w:r>
      <w:bookmarkEnd w:id="2"/>
    </w:p>
    <w:p w14:paraId="368FC3B9" w14:textId="77777777" w:rsidR="007F00EC" w:rsidRPr="007F00EC" w:rsidRDefault="007F00EC" w:rsidP="007F00EC">
      <w:pPr>
        <w:pStyle w:val="Titre2"/>
      </w:pPr>
      <w:bookmarkStart w:id="3" w:name="_Toc219900203"/>
      <w:r>
        <w:t>Sécurité</w:t>
      </w:r>
      <w:bookmarkEnd w:id="3"/>
    </w:p>
    <w:tbl>
      <w:tblPr>
        <w:tblStyle w:val="Grilledutableau"/>
        <w:tblW w:w="0" w:type="auto"/>
        <w:tblLook w:val="04A0" w:firstRow="1" w:lastRow="0" w:firstColumn="1" w:lastColumn="0" w:noHBand="0" w:noVBand="1"/>
      </w:tblPr>
      <w:tblGrid>
        <w:gridCol w:w="2405"/>
        <w:gridCol w:w="6656"/>
      </w:tblGrid>
      <w:tr w:rsidR="002A7FBF" w14:paraId="4B252EAA" w14:textId="77777777" w:rsidTr="00483211">
        <w:tc>
          <w:tcPr>
            <w:tcW w:w="2405" w:type="dxa"/>
          </w:tcPr>
          <w:p w14:paraId="44545D75" w14:textId="77777777" w:rsidR="002A7FBF" w:rsidRDefault="00483211" w:rsidP="002A7FBF">
            <w:r>
              <w:t>CERT</w:t>
            </w:r>
          </w:p>
        </w:tc>
        <w:tc>
          <w:tcPr>
            <w:tcW w:w="6656" w:type="dxa"/>
          </w:tcPr>
          <w:p w14:paraId="739235C1" w14:textId="77777777" w:rsidR="002A7FBF" w:rsidRDefault="00483211" w:rsidP="002A7FBF">
            <w:r>
              <w:t xml:space="preserve">Computer Emergency </w:t>
            </w:r>
            <w:proofErr w:type="spellStart"/>
            <w:r>
              <w:t>Response</w:t>
            </w:r>
            <w:proofErr w:type="spellEnd"/>
            <w:r>
              <w:t xml:space="preserve"> Team</w:t>
            </w:r>
          </w:p>
        </w:tc>
      </w:tr>
      <w:tr w:rsidR="002A7FBF" w14:paraId="28B573B9" w14:textId="77777777" w:rsidTr="00483211">
        <w:tc>
          <w:tcPr>
            <w:tcW w:w="2405" w:type="dxa"/>
          </w:tcPr>
          <w:p w14:paraId="6C7C0BD8" w14:textId="77777777" w:rsidR="002A7FBF" w:rsidRDefault="00483211" w:rsidP="002A7FBF">
            <w:r>
              <w:t>CERT-FR</w:t>
            </w:r>
          </w:p>
        </w:tc>
        <w:tc>
          <w:tcPr>
            <w:tcW w:w="6656" w:type="dxa"/>
          </w:tcPr>
          <w:p w14:paraId="6DDF405F" w14:textId="77777777" w:rsidR="002A7FBF" w:rsidRDefault="00483211" w:rsidP="002A7FBF">
            <w:r>
              <w:t>Centre d’Expertise gouvernemental de Réponses et de Traitement des Attaques informatiques</w:t>
            </w:r>
          </w:p>
        </w:tc>
      </w:tr>
      <w:tr w:rsidR="002A7FBF" w14:paraId="2C7D74BC" w14:textId="77777777" w:rsidTr="00483211">
        <w:tc>
          <w:tcPr>
            <w:tcW w:w="2405" w:type="dxa"/>
          </w:tcPr>
          <w:p w14:paraId="542559BF" w14:textId="77777777" w:rsidR="002A7FBF" w:rsidRDefault="00483211" w:rsidP="002A7FBF">
            <w:r>
              <w:t>CERT-IST</w:t>
            </w:r>
          </w:p>
        </w:tc>
        <w:tc>
          <w:tcPr>
            <w:tcW w:w="6656" w:type="dxa"/>
          </w:tcPr>
          <w:p w14:paraId="37F0D08D" w14:textId="77777777" w:rsidR="002A7FBF" w:rsidRDefault="00483211" w:rsidP="002A7FBF">
            <w:r>
              <w:t>CERT – Industries, Services et Tertiaires</w:t>
            </w:r>
          </w:p>
        </w:tc>
      </w:tr>
      <w:tr w:rsidR="00483211" w14:paraId="50A0167D" w14:textId="77777777" w:rsidTr="00483211">
        <w:tc>
          <w:tcPr>
            <w:tcW w:w="2405" w:type="dxa"/>
          </w:tcPr>
          <w:p w14:paraId="63F41D06" w14:textId="77777777" w:rsidR="00483211" w:rsidRDefault="00483211" w:rsidP="002A7FBF">
            <w:r>
              <w:t>CVE</w:t>
            </w:r>
          </w:p>
        </w:tc>
        <w:tc>
          <w:tcPr>
            <w:tcW w:w="6656" w:type="dxa"/>
          </w:tcPr>
          <w:p w14:paraId="270A4905" w14:textId="77777777" w:rsidR="00483211" w:rsidRDefault="00483211" w:rsidP="002A7FBF">
            <w:r>
              <w:t xml:space="preserve">Common </w:t>
            </w:r>
            <w:proofErr w:type="spellStart"/>
            <w:r>
              <w:t>Vulnerabilities</w:t>
            </w:r>
            <w:proofErr w:type="spellEnd"/>
            <w:r>
              <w:t xml:space="preserve"> </w:t>
            </w:r>
            <w:proofErr w:type="spellStart"/>
            <w:r>
              <w:t>Exposures</w:t>
            </w:r>
            <w:proofErr w:type="spellEnd"/>
          </w:p>
        </w:tc>
      </w:tr>
      <w:tr w:rsidR="00483211" w:rsidRPr="00835643" w14:paraId="3E3AEEC8" w14:textId="77777777" w:rsidTr="00483211">
        <w:tc>
          <w:tcPr>
            <w:tcW w:w="2405" w:type="dxa"/>
          </w:tcPr>
          <w:p w14:paraId="288B92CD" w14:textId="77777777" w:rsidR="00483211" w:rsidRDefault="00483211" w:rsidP="00483211">
            <w:r>
              <w:t>CVSS</w:t>
            </w:r>
          </w:p>
        </w:tc>
        <w:tc>
          <w:tcPr>
            <w:tcW w:w="6656" w:type="dxa"/>
          </w:tcPr>
          <w:p w14:paraId="0D8B90B4" w14:textId="4D0BE261" w:rsidR="00483211" w:rsidRPr="00B57C79" w:rsidRDefault="00483211" w:rsidP="00483211">
            <w:pPr>
              <w:rPr>
                <w:lang w:val="en-US"/>
              </w:rPr>
            </w:pPr>
            <w:r w:rsidRPr="00B57C79">
              <w:rPr>
                <w:lang w:val="en-US"/>
              </w:rPr>
              <w:t>Common Vulnerability Scoring System</w:t>
            </w:r>
          </w:p>
        </w:tc>
      </w:tr>
      <w:tr w:rsidR="00483211" w14:paraId="09D0B5E5" w14:textId="77777777" w:rsidTr="00483211">
        <w:tc>
          <w:tcPr>
            <w:tcW w:w="2405" w:type="dxa"/>
          </w:tcPr>
          <w:p w14:paraId="75E73AA1" w14:textId="77777777" w:rsidR="00483211" w:rsidRDefault="00483211" w:rsidP="00483211">
            <w:r>
              <w:t>COTS</w:t>
            </w:r>
          </w:p>
        </w:tc>
        <w:tc>
          <w:tcPr>
            <w:tcW w:w="6656" w:type="dxa"/>
          </w:tcPr>
          <w:p w14:paraId="42C139BC" w14:textId="77777777" w:rsidR="00483211" w:rsidRDefault="00483211" w:rsidP="00483211">
            <w:r>
              <w:t>Commercial Off the Shelf</w:t>
            </w:r>
          </w:p>
        </w:tc>
      </w:tr>
      <w:tr w:rsidR="00483211" w14:paraId="146F4D18" w14:textId="77777777" w:rsidTr="00483211">
        <w:tc>
          <w:tcPr>
            <w:tcW w:w="2405" w:type="dxa"/>
          </w:tcPr>
          <w:p w14:paraId="26DEC871" w14:textId="77777777" w:rsidR="00483211" w:rsidRDefault="00483211" w:rsidP="00483211">
            <w:r>
              <w:t>NVD</w:t>
            </w:r>
          </w:p>
        </w:tc>
        <w:tc>
          <w:tcPr>
            <w:tcW w:w="6656" w:type="dxa"/>
          </w:tcPr>
          <w:p w14:paraId="4BBC5E02" w14:textId="77777777" w:rsidR="00483211" w:rsidRDefault="00483211" w:rsidP="00483211">
            <w:r>
              <w:t xml:space="preserve">National </w:t>
            </w:r>
            <w:proofErr w:type="spellStart"/>
            <w:r>
              <w:t>Vulnerability</w:t>
            </w:r>
            <w:proofErr w:type="spellEnd"/>
            <w:r>
              <w:t xml:space="preserve"> </w:t>
            </w:r>
            <w:proofErr w:type="spellStart"/>
            <w:r>
              <w:t>Database</w:t>
            </w:r>
            <w:proofErr w:type="spellEnd"/>
          </w:p>
        </w:tc>
      </w:tr>
      <w:tr w:rsidR="00483211" w14:paraId="2EC433DA" w14:textId="77777777" w:rsidTr="00483211">
        <w:tc>
          <w:tcPr>
            <w:tcW w:w="2405" w:type="dxa"/>
          </w:tcPr>
          <w:p w14:paraId="0CED4772" w14:textId="77777777" w:rsidR="00483211" w:rsidRDefault="00483211" w:rsidP="00483211">
            <w:r>
              <w:t>OS</w:t>
            </w:r>
          </w:p>
        </w:tc>
        <w:tc>
          <w:tcPr>
            <w:tcW w:w="6656" w:type="dxa"/>
          </w:tcPr>
          <w:p w14:paraId="05DA9CF6" w14:textId="77777777" w:rsidR="00483211" w:rsidRDefault="00483211" w:rsidP="00483211">
            <w:r>
              <w:t xml:space="preserve">Operating System </w:t>
            </w:r>
            <w:proofErr w:type="gramStart"/>
            <w:r>
              <w:t>( Système</w:t>
            </w:r>
            <w:proofErr w:type="gramEnd"/>
            <w:r>
              <w:t xml:space="preserve"> d’exploitation ) </w:t>
            </w:r>
          </w:p>
        </w:tc>
      </w:tr>
    </w:tbl>
    <w:p w14:paraId="38060BA9" w14:textId="77777777" w:rsidR="002A7FBF" w:rsidRDefault="002A7FBF" w:rsidP="002A7FBF"/>
    <w:p w14:paraId="5AFA2796" w14:textId="77777777" w:rsidR="007F00EC" w:rsidRDefault="007F00EC" w:rsidP="007F00EC">
      <w:pPr>
        <w:pStyle w:val="Titre2"/>
      </w:pPr>
      <w:bookmarkStart w:id="4" w:name="_Toc219900204"/>
      <w:r>
        <w:t>Projet</w:t>
      </w:r>
      <w:bookmarkEnd w:id="4"/>
    </w:p>
    <w:tbl>
      <w:tblPr>
        <w:tblStyle w:val="Grilledutableau"/>
        <w:tblW w:w="0" w:type="auto"/>
        <w:tblLook w:val="04A0" w:firstRow="1" w:lastRow="0" w:firstColumn="1" w:lastColumn="0" w:noHBand="0" w:noVBand="1"/>
      </w:tblPr>
      <w:tblGrid>
        <w:gridCol w:w="1550"/>
        <w:gridCol w:w="7511"/>
      </w:tblGrid>
      <w:tr w:rsidR="007F00EC" w:rsidRPr="00BB3691" w14:paraId="4A61DA41" w14:textId="77777777" w:rsidTr="007515D9">
        <w:tc>
          <w:tcPr>
            <w:tcW w:w="983" w:type="dxa"/>
          </w:tcPr>
          <w:p w14:paraId="77F927E7" w14:textId="77777777" w:rsidR="007F00EC" w:rsidRDefault="007F00EC" w:rsidP="002779A3">
            <w:r>
              <w:t>HMAC</w:t>
            </w:r>
          </w:p>
        </w:tc>
        <w:tc>
          <w:tcPr>
            <w:tcW w:w="8078" w:type="dxa"/>
          </w:tcPr>
          <w:p w14:paraId="2C7CCA19" w14:textId="77777777" w:rsidR="007F00EC" w:rsidRPr="00E9407B" w:rsidRDefault="007F00EC" w:rsidP="002779A3">
            <w:pPr>
              <w:rPr>
                <w:lang w:val="en-US"/>
              </w:rPr>
            </w:pPr>
            <w:r w:rsidRPr="00E9407B">
              <w:rPr>
                <w:lang w:val="en-US"/>
              </w:rPr>
              <w:t>Keyed Hash message authentication code</w:t>
            </w:r>
          </w:p>
        </w:tc>
      </w:tr>
      <w:tr w:rsidR="007F00EC" w14:paraId="18AAE9CE" w14:textId="77777777" w:rsidTr="007515D9">
        <w:tc>
          <w:tcPr>
            <w:tcW w:w="983" w:type="dxa"/>
          </w:tcPr>
          <w:p w14:paraId="26FEB9CB" w14:textId="77777777" w:rsidR="007F00EC" w:rsidRDefault="007F00EC" w:rsidP="002779A3">
            <w:r>
              <w:t>HTTPS</w:t>
            </w:r>
          </w:p>
        </w:tc>
        <w:tc>
          <w:tcPr>
            <w:tcW w:w="8078" w:type="dxa"/>
          </w:tcPr>
          <w:p w14:paraId="152A73D8" w14:textId="77777777" w:rsidR="007F00EC" w:rsidRDefault="007F00EC" w:rsidP="002779A3">
            <w:r w:rsidRPr="00944D3C">
              <w:t>HyperText Transfer Protocol Secure</w:t>
            </w:r>
          </w:p>
        </w:tc>
      </w:tr>
      <w:tr w:rsidR="007F00EC" w14:paraId="58890619" w14:textId="77777777" w:rsidTr="007515D9">
        <w:tc>
          <w:tcPr>
            <w:tcW w:w="983" w:type="dxa"/>
          </w:tcPr>
          <w:p w14:paraId="6FD8507C" w14:textId="77777777" w:rsidR="007F00EC" w:rsidRDefault="007F00EC" w:rsidP="002779A3">
            <w:r>
              <w:t>IPSEC</w:t>
            </w:r>
          </w:p>
        </w:tc>
        <w:tc>
          <w:tcPr>
            <w:tcW w:w="8078" w:type="dxa"/>
          </w:tcPr>
          <w:p w14:paraId="58949E48" w14:textId="77777777" w:rsidR="007F00EC" w:rsidRDefault="007F00EC" w:rsidP="002779A3">
            <w:r>
              <w:t>Internet Protocol Security</w:t>
            </w:r>
          </w:p>
        </w:tc>
      </w:tr>
      <w:tr w:rsidR="007F00EC" w14:paraId="26565B0A" w14:textId="77777777" w:rsidTr="007515D9">
        <w:tc>
          <w:tcPr>
            <w:tcW w:w="983" w:type="dxa"/>
          </w:tcPr>
          <w:p w14:paraId="1BBBD409" w14:textId="2C69C2DD" w:rsidR="007F00EC" w:rsidRDefault="00BB3691" w:rsidP="002779A3">
            <w:r>
              <w:t>PROGRAMME</w:t>
            </w:r>
          </w:p>
        </w:tc>
        <w:tc>
          <w:tcPr>
            <w:tcW w:w="8078" w:type="dxa"/>
          </w:tcPr>
          <w:p w14:paraId="0FC226C7" w14:textId="77777777" w:rsidR="007F00EC" w:rsidRPr="00F71278" w:rsidRDefault="007F00EC" w:rsidP="002779A3">
            <w:r w:rsidRPr="00944D3C">
              <w:t>Installation Tir Reconfigurable</w:t>
            </w:r>
          </w:p>
        </w:tc>
      </w:tr>
      <w:tr w:rsidR="007F00EC" w14:paraId="0E982A1F" w14:textId="77777777" w:rsidTr="007515D9">
        <w:tc>
          <w:tcPr>
            <w:tcW w:w="983" w:type="dxa"/>
          </w:tcPr>
          <w:p w14:paraId="59EF51B1" w14:textId="77777777" w:rsidR="007F00EC" w:rsidRDefault="007F00EC" w:rsidP="002779A3">
            <w:r>
              <w:t>IP</w:t>
            </w:r>
          </w:p>
        </w:tc>
        <w:tc>
          <w:tcPr>
            <w:tcW w:w="8078" w:type="dxa"/>
          </w:tcPr>
          <w:p w14:paraId="4D1DE2F2" w14:textId="77777777" w:rsidR="007F00EC" w:rsidRPr="00944D3C" w:rsidRDefault="007F00EC" w:rsidP="002779A3">
            <w:r w:rsidRPr="00944D3C">
              <w:t>Internet Protocol</w:t>
            </w:r>
          </w:p>
        </w:tc>
      </w:tr>
      <w:tr w:rsidR="007F00EC" w14:paraId="3287158B" w14:textId="77777777" w:rsidTr="007515D9">
        <w:tc>
          <w:tcPr>
            <w:tcW w:w="983" w:type="dxa"/>
          </w:tcPr>
          <w:p w14:paraId="7E949052" w14:textId="77777777" w:rsidR="007F00EC" w:rsidRDefault="007F00EC" w:rsidP="002779A3">
            <w:r>
              <w:t>MAC</w:t>
            </w:r>
          </w:p>
        </w:tc>
        <w:tc>
          <w:tcPr>
            <w:tcW w:w="8078" w:type="dxa"/>
          </w:tcPr>
          <w:p w14:paraId="2471884F" w14:textId="77777777" w:rsidR="007F00EC" w:rsidRPr="00F71278" w:rsidRDefault="007F00EC" w:rsidP="002779A3">
            <w:r w:rsidRPr="00F71278">
              <w:t>Media Access Control</w:t>
            </w:r>
          </w:p>
        </w:tc>
      </w:tr>
      <w:tr w:rsidR="007F00EC" w14:paraId="0BCDFE31" w14:textId="77777777" w:rsidTr="007515D9">
        <w:tc>
          <w:tcPr>
            <w:tcW w:w="983" w:type="dxa"/>
          </w:tcPr>
          <w:p w14:paraId="03523CFB" w14:textId="77777777" w:rsidR="007F00EC" w:rsidRDefault="007F00EC" w:rsidP="002779A3">
            <w:r>
              <w:t>MCO</w:t>
            </w:r>
          </w:p>
        </w:tc>
        <w:tc>
          <w:tcPr>
            <w:tcW w:w="8078" w:type="dxa"/>
          </w:tcPr>
          <w:p w14:paraId="04FA279A" w14:textId="77777777" w:rsidR="007F00EC" w:rsidRDefault="007F00EC" w:rsidP="002779A3">
            <w:r>
              <w:t>Maintien en condition opérationnel</w:t>
            </w:r>
          </w:p>
        </w:tc>
      </w:tr>
      <w:tr w:rsidR="007F00EC" w14:paraId="0C10B6C1" w14:textId="77777777" w:rsidTr="007515D9">
        <w:tc>
          <w:tcPr>
            <w:tcW w:w="983" w:type="dxa"/>
          </w:tcPr>
          <w:p w14:paraId="789D4D98" w14:textId="77777777" w:rsidR="007F00EC" w:rsidRDefault="007F00EC" w:rsidP="002779A3">
            <w:r>
              <w:t>MCS</w:t>
            </w:r>
          </w:p>
        </w:tc>
        <w:tc>
          <w:tcPr>
            <w:tcW w:w="8078" w:type="dxa"/>
          </w:tcPr>
          <w:p w14:paraId="45B6ACD1" w14:textId="77777777" w:rsidR="007F00EC" w:rsidRDefault="007F00EC" w:rsidP="002779A3">
            <w:r>
              <w:t>Maintien en condition de sécurité</w:t>
            </w:r>
          </w:p>
        </w:tc>
      </w:tr>
      <w:tr w:rsidR="007F00EC" w14:paraId="1FBC4B0F" w14:textId="77777777" w:rsidTr="007515D9">
        <w:tc>
          <w:tcPr>
            <w:tcW w:w="983" w:type="dxa"/>
          </w:tcPr>
          <w:p w14:paraId="783FC202" w14:textId="77777777" w:rsidR="007F00EC" w:rsidRDefault="007F00EC" w:rsidP="002779A3">
            <w:r>
              <w:t>RSA</w:t>
            </w:r>
          </w:p>
        </w:tc>
        <w:tc>
          <w:tcPr>
            <w:tcW w:w="8078" w:type="dxa"/>
          </w:tcPr>
          <w:p w14:paraId="4102B3E6" w14:textId="77777777" w:rsidR="007F00EC" w:rsidRDefault="007F00EC" w:rsidP="002779A3">
            <w:r>
              <w:t>Un type d’Algorithme cryptographique asymétrique</w:t>
            </w:r>
          </w:p>
        </w:tc>
      </w:tr>
      <w:tr w:rsidR="007F00EC" w14:paraId="59E9576F" w14:textId="77777777" w:rsidTr="007515D9">
        <w:tc>
          <w:tcPr>
            <w:tcW w:w="983" w:type="dxa"/>
          </w:tcPr>
          <w:p w14:paraId="195BD860" w14:textId="77777777" w:rsidR="007F00EC" w:rsidRDefault="007F00EC" w:rsidP="002779A3">
            <w:r>
              <w:t>SHA</w:t>
            </w:r>
          </w:p>
        </w:tc>
        <w:tc>
          <w:tcPr>
            <w:tcW w:w="8078" w:type="dxa"/>
          </w:tcPr>
          <w:p w14:paraId="738895D7" w14:textId="77777777" w:rsidR="007F00EC" w:rsidRDefault="007F00EC" w:rsidP="002779A3">
            <w:r>
              <w:t xml:space="preserve">Secure Hash </w:t>
            </w:r>
            <w:proofErr w:type="spellStart"/>
            <w:r>
              <w:t>Algorithm</w:t>
            </w:r>
            <w:proofErr w:type="spellEnd"/>
          </w:p>
        </w:tc>
      </w:tr>
      <w:tr w:rsidR="007F00EC" w14:paraId="3FB7B0DB" w14:textId="77777777" w:rsidTr="007515D9">
        <w:tc>
          <w:tcPr>
            <w:tcW w:w="983" w:type="dxa"/>
          </w:tcPr>
          <w:p w14:paraId="67CC20C1" w14:textId="77777777" w:rsidR="007F00EC" w:rsidRDefault="007F00EC" w:rsidP="002779A3">
            <w:r>
              <w:t>SSL</w:t>
            </w:r>
          </w:p>
        </w:tc>
        <w:tc>
          <w:tcPr>
            <w:tcW w:w="8078" w:type="dxa"/>
          </w:tcPr>
          <w:p w14:paraId="1D116761" w14:textId="77777777" w:rsidR="007F00EC" w:rsidRDefault="007F00EC" w:rsidP="002779A3">
            <w:r>
              <w:t>Secure Socket Layer</w:t>
            </w:r>
          </w:p>
        </w:tc>
      </w:tr>
      <w:tr w:rsidR="007F00EC" w14:paraId="71FDB2E9" w14:textId="77777777" w:rsidTr="007515D9">
        <w:tc>
          <w:tcPr>
            <w:tcW w:w="983" w:type="dxa"/>
          </w:tcPr>
          <w:p w14:paraId="05089961" w14:textId="77777777" w:rsidR="007F00EC" w:rsidRDefault="007F00EC" w:rsidP="002779A3">
            <w:r>
              <w:t>SSH</w:t>
            </w:r>
          </w:p>
        </w:tc>
        <w:tc>
          <w:tcPr>
            <w:tcW w:w="8078" w:type="dxa"/>
          </w:tcPr>
          <w:p w14:paraId="35F0CD38" w14:textId="77777777" w:rsidR="007F00EC" w:rsidRDefault="007F00EC" w:rsidP="002779A3">
            <w:r>
              <w:t>Secure Shell</w:t>
            </w:r>
          </w:p>
        </w:tc>
      </w:tr>
      <w:tr w:rsidR="007F00EC" w14:paraId="3B008BD5" w14:textId="77777777" w:rsidTr="007515D9">
        <w:tc>
          <w:tcPr>
            <w:tcW w:w="983" w:type="dxa"/>
          </w:tcPr>
          <w:p w14:paraId="2CC57F1E" w14:textId="77777777" w:rsidR="007F00EC" w:rsidRDefault="007F00EC" w:rsidP="002779A3">
            <w:r>
              <w:t>TLS</w:t>
            </w:r>
          </w:p>
        </w:tc>
        <w:tc>
          <w:tcPr>
            <w:tcW w:w="8078" w:type="dxa"/>
          </w:tcPr>
          <w:p w14:paraId="2FAA8016" w14:textId="77777777" w:rsidR="007F00EC" w:rsidRDefault="007F00EC" w:rsidP="002779A3">
            <w:r>
              <w:t>Transport Layer Security</w:t>
            </w:r>
          </w:p>
        </w:tc>
      </w:tr>
      <w:tr w:rsidR="007F00EC" w14:paraId="30DD2A67" w14:textId="77777777" w:rsidTr="007515D9">
        <w:tc>
          <w:tcPr>
            <w:tcW w:w="983" w:type="dxa"/>
          </w:tcPr>
          <w:p w14:paraId="1F013AEE" w14:textId="77777777" w:rsidR="007F00EC" w:rsidRDefault="007F00EC" w:rsidP="002779A3">
            <w:r>
              <w:t>UDEV</w:t>
            </w:r>
          </w:p>
        </w:tc>
        <w:tc>
          <w:tcPr>
            <w:tcW w:w="8078" w:type="dxa"/>
          </w:tcPr>
          <w:p w14:paraId="0D3E7A0E" w14:textId="77777777" w:rsidR="007F00EC" w:rsidRDefault="007F00EC" w:rsidP="002779A3">
            <w:r>
              <w:t>Gestionnaire de périphériques sur Linux</w:t>
            </w:r>
          </w:p>
        </w:tc>
      </w:tr>
      <w:tr w:rsidR="007F00EC" w14:paraId="0428D474" w14:textId="77777777" w:rsidTr="007515D9">
        <w:tc>
          <w:tcPr>
            <w:tcW w:w="983" w:type="dxa"/>
          </w:tcPr>
          <w:p w14:paraId="2FB0778D" w14:textId="77777777" w:rsidR="007F00EC" w:rsidRDefault="007F00EC" w:rsidP="002779A3">
            <w:r>
              <w:t>VIP</w:t>
            </w:r>
          </w:p>
        </w:tc>
        <w:tc>
          <w:tcPr>
            <w:tcW w:w="8078" w:type="dxa"/>
          </w:tcPr>
          <w:p w14:paraId="1FE736AA" w14:textId="77777777" w:rsidR="007F00EC" w:rsidRDefault="007F00EC" w:rsidP="002779A3">
            <w:r>
              <w:t>Virtual IP</w:t>
            </w:r>
          </w:p>
        </w:tc>
      </w:tr>
      <w:tr w:rsidR="007F00EC" w14:paraId="31DE9CB7" w14:textId="77777777" w:rsidTr="007515D9">
        <w:tc>
          <w:tcPr>
            <w:tcW w:w="983" w:type="dxa"/>
          </w:tcPr>
          <w:p w14:paraId="2D6B1E90" w14:textId="77777777" w:rsidR="007F00EC" w:rsidRDefault="007F00EC" w:rsidP="002779A3">
            <w:r>
              <w:t>VPN</w:t>
            </w:r>
          </w:p>
        </w:tc>
        <w:tc>
          <w:tcPr>
            <w:tcW w:w="8078" w:type="dxa"/>
          </w:tcPr>
          <w:p w14:paraId="01804B8A" w14:textId="77777777" w:rsidR="007F00EC" w:rsidRDefault="007F00EC" w:rsidP="002779A3">
            <w:r>
              <w:t xml:space="preserve">Virtual </w:t>
            </w:r>
            <w:proofErr w:type="spellStart"/>
            <w:r>
              <w:t>Private</w:t>
            </w:r>
            <w:proofErr w:type="spellEnd"/>
            <w:r>
              <w:t xml:space="preserve"> Network</w:t>
            </w:r>
          </w:p>
        </w:tc>
      </w:tr>
    </w:tbl>
    <w:p w14:paraId="442ED912" w14:textId="77777777" w:rsidR="007F00EC" w:rsidRPr="007F00EC" w:rsidRDefault="007F00EC" w:rsidP="007F00EC"/>
    <w:p w14:paraId="544A5C8B" w14:textId="77777777" w:rsidR="007F00EC" w:rsidRPr="002A7FBF" w:rsidRDefault="007F00EC" w:rsidP="002A7FBF"/>
    <w:p w14:paraId="43CD304A" w14:textId="77777777" w:rsidR="00B43D99" w:rsidRDefault="00B43D99" w:rsidP="00B43D99">
      <w:pPr>
        <w:pStyle w:val="Titre1"/>
      </w:pPr>
      <w:bookmarkStart w:id="5" w:name="_Toc219900205"/>
      <w:r>
        <w:t>Introduction</w:t>
      </w:r>
      <w:bookmarkEnd w:id="5"/>
    </w:p>
    <w:p w14:paraId="31C26106" w14:textId="77777777" w:rsidR="00B43D99" w:rsidRDefault="00B43D99" w:rsidP="00B43D99">
      <w:pPr>
        <w:pStyle w:val="Titre2"/>
      </w:pPr>
      <w:bookmarkStart w:id="6" w:name="_Toc219900206"/>
      <w:r>
        <w:t>Identifications</w:t>
      </w:r>
      <w:bookmarkEnd w:id="6"/>
    </w:p>
    <w:p w14:paraId="0910EA5E" w14:textId="3A78D83C" w:rsidR="0083778D" w:rsidRDefault="0083778D" w:rsidP="0083778D">
      <w:r>
        <w:t xml:space="preserve">Le présent document constitue le Dossier de Vulnérabilités des COTS </w:t>
      </w:r>
      <w:r w:rsidR="0013636C">
        <w:t>de</w:t>
      </w:r>
      <w:r>
        <w:t xml:space="preserve"> </w:t>
      </w:r>
      <w:r w:rsidR="007515D9">
        <w:t>Exemple Programme</w:t>
      </w:r>
      <w:r w:rsidR="00F54898">
        <w:t xml:space="preserve"> pour le périmètre </w:t>
      </w:r>
      <w:r w:rsidR="007515D9">
        <w:t>1.2.3</w:t>
      </w:r>
      <w:r>
        <w:t>, correspondant à :</w:t>
      </w:r>
    </w:p>
    <w:p w14:paraId="68FBBAB0" w14:textId="77777777" w:rsidR="0083778D" w:rsidRDefault="0083778D" w:rsidP="0083778D">
      <w:pPr>
        <w:ind w:firstLine="708"/>
      </w:pPr>
    </w:p>
    <w:p w14:paraId="1C35E807" w14:textId="1602FED6" w:rsidR="0083778D" w:rsidRDefault="0083778D" w:rsidP="0083778D">
      <w:pPr>
        <w:ind w:firstLine="708"/>
      </w:pPr>
      <w:r>
        <w:t xml:space="preserve">Affaire : </w:t>
      </w:r>
      <w:r>
        <w:tab/>
      </w:r>
      <w:r>
        <w:tab/>
      </w:r>
      <w:r w:rsidR="007515D9">
        <w:t>Programme</w:t>
      </w:r>
    </w:p>
    <w:p w14:paraId="5B131235" w14:textId="7A9C580D" w:rsidR="0083778D" w:rsidRDefault="00183D6F" w:rsidP="0083778D">
      <w:pPr>
        <w:ind w:firstLine="708"/>
      </w:pPr>
      <w:proofErr w:type="spellStart"/>
      <w:r>
        <w:t>Ma</w:t>
      </w:r>
      <w:r w:rsidR="00BB3691">
        <w:t>Programme</w:t>
      </w:r>
      <w:r>
        <w:t>ise</w:t>
      </w:r>
      <w:proofErr w:type="spellEnd"/>
      <w:r>
        <w:t xml:space="preserve"> d’ouvrage : </w:t>
      </w:r>
      <w:r>
        <w:tab/>
      </w:r>
      <w:proofErr w:type="gramStart"/>
      <w:r w:rsidR="007515D9">
        <w:t>M.EXEMPLE</w:t>
      </w:r>
      <w:proofErr w:type="gramEnd"/>
    </w:p>
    <w:p w14:paraId="05AE67E7" w14:textId="5FBB6940" w:rsidR="0083778D" w:rsidRDefault="0083778D" w:rsidP="0083778D">
      <w:pPr>
        <w:ind w:firstLine="708"/>
      </w:pPr>
      <w:proofErr w:type="spellStart"/>
      <w:r>
        <w:t>N°Contrat</w:t>
      </w:r>
      <w:proofErr w:type="spellEnd"/>
      <w:r>
        <w:t> :</w:t>
      </w:r>
      <w:r>
        <w:tab/>
      </w:r>
      <w:r>
        <w:tab/>
      </w:r>
      <w:r w:rsidR="007515D9">
        <w:t>XXXX</w:t>
      </w:r>
      <w:r w:rsidR="007515D9" w:rsidRPr="007515D9">
        <w:t xml:space="preserve"> </w:t>
      </w:r>
      <w:proofErr w:type="gramStart"/>
      <w:r w:rsidR="007515D9">
        <w:t>XX</w:t>
      </w:r>
      <w:r w:rsidR="007515D9" w:rsidDel="007515D9">
        <w:t xml:space="preserve"> </w:t>
      </w:r>
      <w:r w:rsidR="006A2F0D">
        <w:t xml:space="preserve"> </w:t>
      </w:r>
      <w:r w:rsidR="007515D9">
        <w:t>XXXX</w:t>
      </w:r>
      <w:proofErr w:type="gramEnd"/>
      <w:r w:rsidR="007515D9" w:rsidDel="007515D9">
        <w:t xml:space="preserve"> </w:t>
      </w:r>
      <w:r w:rsidR="007515D9">
        <w:t>XX</w:t>
      </w:r>
      <w:r w:rsidR="007515D9" w:rsidDel="007515D9">
        <w:t xml:space="preserve"> </w:t>
      </w:r>
      <w:proofErr w:type="spellStart"/>
      <w:r w:rsidR="007515D9">
        <w:t>XX</w:t>
      </w:r>
      <w:proofErr w:type="spellEnd"/>
      <w:r w:rsidR="007515D9" w:rsidDel="007515D9">
        <w:t xml:space="preserve"> </w:t>
      </w:r>
      <w:proofErr w:type="spellStart"/>
      <w:r w:rsidR="007515D9">
        <w:t>XX</w:t>
      </w:r>
      <w:proofErr w:type="spellEnd"/>
      <w:r w:rsidR="007515D9" w:rsidDel="007515D9">
        <w:t xml:space="preserve"> </w:t>
      </w:r>
      <w:proofErr w:type="spellStart"/>
      <w:r w:rsidR="007515D9">
        <w:t>XX</w:t>
      </w:r>
      <w:proofErr w:type="spellEnd"/>
    </w:p>
    <w:p w14:paraId="0ED4CAEF" w14:textId="33C1A454" w:rsidR="0083778D" w:rsidRDefault="0083778D" w:rsidP="0083778D">
      <w:pPr>
        <w:ind w:firstLine="708"/>
      </w:pPr>
      <w:r>
        <w:t>Utilisateur final :</w:t>
      </w:r>
      <w:r>
        <w:tab/>
      </w:r>
      <w:proofErr w:type="spellStart"/>
      <w:r w:rsidR="007515D9">
        <w:t>Cyberlab</w:t>
      </w:r>
      <w:proofErr w:type="spellEnd"/>
    </w:p>
    <w:p w14:paraId="1479E747" w14:textId="77777777" w:rsidR="0083778D" w:rsidRDefault="0083778D" w:rsidP="0083778D">
      <w:pPr>
        <w:ind w:firstLine="708"/>
      </w:pPr>
      <w:r>
        <w:t xml:space="preserve">Mandataire : </w:t>
      </w:r>
      <w:r>
        <w:tab/>
      </w:r>
      <w:r>
        <w:tab/>
        <w:t>MBDA</w:t>
      </w:r>
    </w:p>
    <w:p w14:paraId="23AA47F7" w14:textId="77777777" w:rsidR="0083778D" w:rsidRDefault="0083778D" w:rsidP="0083778D">
      <w:pPr>
        <w:ind w:firstLine="708"/>
      </w:pPr>
      <w:r>
        <w:t xml:space="preserve">Cotraitant : </w:t>
      </w:r>
      <w:r>
        <w:tab/>
      </w:r>
      <w:r>
        <w:tab/>
        <w:t>Néant</w:t>
      </w:r>
    </w:p>
    <w:p w14:paraId="569798E9" w14:textId="77777777" w:rsidR="0083778D" w:rsidRPr="0083778D" w:rsidRDefault="0083778D" w:rsidP="0083778D"/>
    <w:p w14:paraId="10D1F5BE" w14:textId="77777777" w:rsidR="00B6498D" w:rsidRDefault="00B6498D" w:rsidP="00B6498D">
      <w:pPr>
        <w:pStyle w:val="Titre2"/>
      </w:pPr>
      <w:bookmarkStart w:id="7" w:name="_Toc219900207"/>
      <w:r>
        <w:t>Contenu du document</w:t>
      </w:r>
      <w:bookmarkEnd w:id="7"/>
    </w:p>
    <w:p w14:paraId="61CD3E5B" w14:textId="6FD04EFE" w:rsidR="00F75963" w:rsidRDefault="003F5338" w:rsidP="00433878">
      <w:pPr>
        <w:jc w:val="both"/>
      </w:pPr>
      <w:r>
        <w:t xml:space="preserve">Ce document </w:t>
      </w:r>
      <w:r w:rsidR="006A2F0D">
        <w:t xml:space="preserve">constitue le livrable PMI </w:t>
      </w:r>
      <w:r w:rsidR="006A2F0D" w:rsidRPr="00CA0F7B">
        <w:rPr>
          <w:b/>
        </w:rPr>
        <w:t>«</w:t>
      </w:r>
      <w:r w:rsidR="00CA0F7B" w:rsidRPr="00CA0F7B">
        <w:rPr>
          <w:b/>
        </w:rPr>
        <w:t xml:space="preserve"> Liste des vulnérabilités majeurs publiées n’ayant pas fait l’objet d’une correction »</w:t>
      </w:r>
      <w:r w:rsidR="00CA0F7B">
        <w:t>. Il</w:t>
      </w:r>
      <w:r w:rsidR="006A2F0D">
        <w:t> </w:t>
      </w:r>
      <w:r>
        <w:t xml:space="preserve">contient la liste des vulnérabilités </w:t>
      </w:r>
      <w:r w:rsidR="00BB3691">
        <w:t>publiques</w:t>
      </w:r>
      <w:r w:rsidR="001303D9">
        <w:t xml:space="preserve"> </w:t>
      </w:r>
      <w:r>
        <w:t>détectées sur l’ensemble des COT</w:t>
      </w:r>
      <w:r w:rsidR="006E2C1F">
        <w:t>S de l’</w:t>
      </w:r>
      <w:r w:rsidR="00BB3691">
        <w:t>PROGRAMME</w:t>
      </w:r>
      <w:r w:rsidR="006E2C1F">
        <w:t xml:space="preserve"> prévus pour l’</w:t>
      </w:r>
      <w:r w:rsidR="00BB3691">
        <w:t>PROGRAMME</w:t>
      </w:r>
      <w:r w:rsidR="006E2C1F">
        <w:t xml:space="preserve"> V</w:t>
      </w:r>
      <w:r w:rsidR="007515D9">
        <w:t>1.2.3</w:t>
      </w:r>
      <w:r>
        <w:t xml:space="preserve">. </w:t>
      </w:r>
    </w:p>
    <w:p w14:paraId="19DE1C14" w14:textId="77777777" w:rsidR="00F75963" w:rsidRDefault="00F75963" w:rsidP="00433878">
      <w:pPr>
        <w:jc w:val="both"/>
      </w:pPr>
    </w:p>
    <w:p w14:paraId="78E7D7C5" w14:textId="77777777" w:rsidR="00F75963" w:rsidRDefault="00F75963" w:rsidP="00433878">
      <w:pPr>
        <w:jc w:val="both"/>
      </w:pPr>
      <w:r>
        <w:t>La détection des vulnérabilités se limite :</w:t>
      </w:r>
    </w:p>
    <w:p w14:paraId="714D9CB8" w14:textId="77777777" w:rsidR="00F75963" w:rsidRDefault="001303D9" w:rsidP="00433878">
      <w:pPr>
        <w:pStyle w:val="Paragraphedeliste"/>
        <w:numPr>
          <w:ilvl w:val="0"/>
          <w:numId w:val="16"/>
        </w:numPr>
        <w:jc w:val="both"/>
      </w:pPr>
      <w:proofErr w:type="gramStart"/>
      <w:r>
        <w:t>p</w:t>
      </w:r>
      <w:r w:rsidR="00F75963">
        <w:t>ar</w:t>
      </w:r>
      <w:proofErr w:type="gramEnd"/>
      <w:r w:rsidR="00F75963">
        <w:t xml:space="preserve"> les moyens </w:t>
      </w:r>
      <w:r>
        <w:t xml:space="preserve">de détection </w:t>
      </w:r>
      <w:r w:rsidR="00F75963">
        <w:t>mis en œuvre par MBDA</w:t>
      </w:r>
      <w:r w:rsidR="00175E69">
        <w:t xml:space="preserve"> (</w:t>
      </w:r>
      <w:proofErr w:type="spellStart"/>
      <w:r w:rsidR="00F75963">
        <w:t>cf</w:t>
      </w:r>
      <w:proofErr w:type="spellEnd"/>
      <w:r w:rsidR="00F75963">
        <w:t xml:space="preserve"> </w:t>
      </w:r>
      <w:r w:rsidR="00175E69">
        <w:t>§5.1 et §5.2 pour plus de détails</w:t>
      </w:r>
      <w:r w:rsidR="00F75963">
        <w:t>),</w:t>
      </w:r>
    </w:p>
    <w:p w14:paraId="49823E4C" w14:textId="77777777" w:rsidR="003F5338" w:rsidRDefault="00D21C80" w:rsidP="00433878">
      <w:pPr>
        <w:pStyle w:val="Paragraphedeliste"/>
        <w:numPr>
          <w:ilvl w:val="0"/>
          <w:numId w:val="16"/>
        </w:numPr>
        <w:jc w:val="both"/>
      </w:pPr>
      <w:proofErr w:type="gramStart"/>
      <w:r>
        <w:t>à</w:t>
      </w:r>
      <w:proofErr w:type="gramEnd"/>
      <w:r>
        <w:t xml:space="preserve"> </w:t>
      </w:r>
      <w:r w:rsidR="001303D9">
        <w:t>l</w:t>
      </w:r>
      <w:r w:rsidR="00F75963">
        <w:t xml:space="preserve">a connaissance par MBDA des détails de vulnérabilités </w:t>
      </w:r>
      <w:r w:rsidR="001303D9">
        <w:t>affectant ses COTS issu</w:t>
      </w:r>
      <w:r>
        <w:t>e</w:t>
      </w:r>
      <w:r w:rsidR="001303D9">
        <w:t>s exclusivement du domaine public.</w:t>
      </w:r>
      <w:r w:rsidR="00F75963">
        <w:t xml:space="preserve"> </w:t>
      </w:r>
    </w:p>
    <w:p w14:paraId="249CC267" w14:textId="77777777" w:rsidR="00175E69" w:rsidRDefault="00175E69" w:rsidP="00433878">
      <w:pPr>
        <w:jc w:val="both"/>
      </w:pPr>
    </w:p>
    <w:p w14:paraId="2CDAA643" w14:textId="77777777" w:rsidR="00175E69" w:rsidRDefault="00175E69" w:rsidP="00433878">
      <w:pPr>
        <w:jc w:val="both"/>
      </w:pPr>
      <w:r>
        <w:t xml:space="preserve">Ce document ne contient pas les vulnérabilités de spécifications, de conceptions, d’implémentations et d’emplois du système. </w:t>
      </w:r>
    </w:p>
    <w:p w14:paraId="5B291EB2" w14:textId="77777777" w:rsidR="00175E69" w:rsidRDefault="00175E69" w:rsidP="00433878">
      <w:pPr>
        <w:jc w:val="both"/>
      </w:pPr>
    </w:p>
    <w:p w14:paraId="538B8202" w14:textId="3ECB2FEE" w:rsidR="00175E69" w:rsidRDefault="00175E69" w:rsidP="00433878">
      <w:pPr>
        <w:jc w:val="both"/>
      </w:pPr>
      <w:r>
        <w:t xml:space="preserve">De plus, </w:t>
      </w:r>
      <w:r w:rsidR="000A230B">
        <w:t>pour maintenir</w:t>
      </w:r>
      <w:r w:rsidR="004461F8">
        <w:t xml:space="preserve"> le niveau de protection de ce </w:t>
      </w:r>
      <w:r w:rsidR="000A230B">
        <w:t xml:space="preserve">document au niveau « DIFFUSION RESTREINTE », les noms des équipements </w:t>
      </w:r>
      <w:r w:rsidR="00BB3691">
        <w:t>PROGRAMME</w:t>
      </w:r>
      <w:r w:rsidR="000A230B">
        <w:t xml:space="preserve"> et </w:t>
      </w:r>
      <w:r w:rsidR="004461F8">
        <w:t xml:space="preserve">de </w:t>
      </w:r>
      <w:r w:rsidR="000A230B">
        <w:t xml:space="preserve">ses </w:t>
      </w:r>
      <w:r w:rsidR="00101411">
        <w:t>constituants</w:t>
      </w:r>
      <w:r w:rsidR="000A230B">
        <w:t xml:space="preserve"> logiciels associés aux COTS vulnérables sont </w:t>
      </w:r>
      <w:proofErr w:type="spellStart"/>
      <w:r w:rsidR="000A230B">
        <w:t>pseudonymisés</w:t>
      </w:r>
      <w:proofErr w:type="spellEnd"/>
      <w:r w:rsidR="000A230B">
        <w:t>. La correspondance peut être retrouvé</w:t>
      </w:r>
      <w:r w:rsidR="00F155AB">
        <w:t>e</w:t>
      </w:r>
      <w:r w:rsidR="000A230B">
        <w:t xml:space="preserve"> dans le document « </w:t>
      </w:r>
      <w:r w:rsidR="004461F8">
        <w:t>Décodage_noms_logiciels_</w:t>
      </w:r>
      <w:r w:rsidR="00BB3691">
        <w:t>PROGRAMME</w:t>
      </w:r>
      <w:r w:rsidR="004461F8">
        <w:t>.docx</w:t>
      </w:r>
      <w:r w:rsidR="000A230B">
        <w:t> » de niveau de classification « SECRET » [DR1]</w:t>
      </w:r>
      <w:r w:rsidR="004461F8">
        <w:t>.</w:t>
      </w:r>
    </w:p>
    <w:p w14:paraId="2A075D6C" w14:textId="77777777" w:rsidR="00F155AB" w:rsidRPr="003F5338" w:rsidRDefault="00F155AB" w:rsidP="004461F8">
      <w:pPr>
        <w:jc w:val="both"/>
      </w:pPr>
    </w:p>
    <w:p w14:paraId="2FE7865D" w14:textId="77777777" w:rsidR="00AD0402" w:rsidRDefault="00B43D99" w:rsidP="000B3DE1">
      <w:pPr>
        <w:pStyle w:val="Titre2"/>
      </w:pPr>
      <w:bookmarkStart w:id="8" w:name="_Toc219900208"/>
      <w:r>
        <w:t>Documents de références</w:t>
      </w:r>
      <w:bookmarkEnd w:id="8"/>
    </w:p>
    <w:p w14:paraId="601A79CC" w14:textId="77777777" w:rsidR="000B3DE1" w:rsidRPr="000B3DE1" w:rsidRDefault="000B3DE1" w:rsidP="000B3DE1"/>
    <w:tbl>
      <w:tblPr>
        <w:tblStyle w:val="Grilledutableau"/>
        <w:tblW w:w="0" w:type="auto"/>
        <w:tblLook w:val="04A0" w:firstRow="1" w:lastRow="0" w:firstColumn="1" w:lastColumn="0" w:noHBand="0" w:noVBand="1"/>
      </w:tblPr>
      <w:tblGrid>
        <w:gridCol w:w="769"/>
        <w:gridCol w:w="2345"/>
        <w:gridCol w:w="5947"/>
      </w:tblGrid>
      <w:tr w:rsidR="00306A33" w14:paraId="404F7DC4" w14:textId="77777777" w:rsidTr="00E47774">
        <w:tc>
          <w:tcPr>
            <w:tcW w:w="769" w:type="dxa"/>
          </w:tcPr>
          <w:p w14:paraId="72BF630B" w14:textId="77777777" w:rsidR="00306A33" w:rsidRPr="0030660D" w:rsidRDefault="00306A33" w:rsidP="00AD0402">
            <w:r w:rsidRPr="0030660D">
              <w:t>[DR1]</w:t>
            </w:r>
          </w:p>
        </w:tc>
        <w:tc>
          <w:tcPr>
            <w:tcW w:w="2345" w:type="dxa"/>
            <w:shd w:val="clear" w:color="auto" w:fill="auto"/>
          </w:tcPr>
          <w:p w14:paraId="33479854" w14:textId="3658985E" w:rsidR="00306A33" w:rsidRPr="00E47774" w:rsidRDefault="00247F50" w:rsidP="00AD0402">
            <w:r w:rsidRPr="007515D9">
              <w:t>Réf</w:t>
            </w:r>
            <w:r w:rsidR="00F60D7D" w:rsidRPr="007515D9">
              <w:t xml:space="preserve"> </w:t>
            </w:r>
            <w:r w:rsidR="00BB3691">
              <w:t>XXXXXXXXXXXX</w:t>
            </w:r>
          </w:p>
        </w:tc>
        <w:tc>
          <w:tcPr>
            <w:tcW w:w="5947" w:type="dxa"/>
            <w:shd w:val="clear" w:color="auto" w:fill="auto"/>
          </w:tcPr>
          <w:p w14:paraId="5CABA7C1" w14:textId="0FEA1261" w:rsidR="00306A33" w:rsidRPr="00E47774" w:rsidRDefault="00465D68" w:rsidP="00306A33">
            <w:r w:rsidRPr="00E47774">
              <w:t>Décodage_produits</w:t>
            </w:r>
            <w:r w:rsidR="00306A33" w:rsidRPr="00E47774">
              <w:t>_logiciels_</w:t>
            </w:r>
            <w:r w:rsidR="00BB3691">
              <w:t>PROGRAMME</w:t>
            </w:r>
            <w:r w:rsidR="00306A33" w:rsidRPr="00E47774">
              <w:t>.docx</w:t>
            </w:r>
          </w:p>
        </w:tc>
      </w:tr>
      <w:tr w:rsidR="00306A33" w14:paraId="7D918DFF" w14:textId="77777777" w:rsidTr="000007AD">
        <w:tc>
          <w:tcPr>
            <w:tcW w:w="769" w:type="dxa"/>
          </w:tcPr>
          <w:p w14:paraId="44989C33" w14:textId="77777777" w:rsidR="00306A33" w:rsidRPr="0030660D" w:rsidRDefault="00306A33" w:rsidP="00AD0402">
            <w:r w:rsidRPr="0030660D">
              <w:t>[DR2]</w:t>
            </w:r>
          </w:p>
        </w:tc>
        <w:tc>
          <w:tcPr>
            <w:tcW w:w="2345" w:type="dxa"/>
          </w:tcPr>
          <w:p w14:paraId="2DAD1BC2" w14:textId="1E96C509" w:rsidR="00306A33" w:rsidRPr="0030660D" w:rsidRDefault="00BB3691" w:rsidP="00FD22D4">
            <w:r w:rsidRPr="007515D9">
              <w:t xml:space="preserve">Réf </w:t>
            </w:r>
            <w:r>
              <w:t>XXXXXXXXXXXX</w:t>
            </w:r>
          </w:p>
        </w:tc>
        <w:tc>
          <w:tcPr>
            <w:tcW w:w="5947" w:type="dxa"/>
          </w:tcPr>
          <w:p w14:paraId="650EA309" w14:textId="1FA3A610" w:rsidR="00306A33" w:rsidRPr="0030660D" w:rsidRDefault="00BB3691" w:rsidP="00AD0402">
            <w:r>
              <w:t>XXXXXXXX</w:t>
            </w:r>
            <w:r w:rsidR="00306A33" w:rsidRPr="0030660D">
              <w:t>_NP_MBDA_FTI_</w:t>
            </w:r>
            <w:r>
              <w:t>PROGRAMME</w:t>
            </w:r>
          </w:p>
        </w:tc>
      </w:tr>
      <w:tr w:rsidR="00656317" w14:paraId="715A8A23" w14:textId="77777777" w:rsidTr="000007AD">
        <w:tc>
          <w:tcPr>
            <w:tcW w:w="769" w:type="dxa"/>
          </w:tcPr>
          <w:p w14:paraId="61DF412C" w14:textId="6FE05E07" w:rsidR="00656317" w:rsidRPr="007D26E7" w:rsidRDefault="00656317" w:rsidP="00AD0402">
            <w:r w:rsidRPr="007D26E7">
              <w:t>[DR3]</w:t>
            </w:r>
          </w:p>
        </w:tc>
        <w:tc>
          <w:tcPr>
            <w:tcW w:w="2345" w:type="dxa"/>
          </w:tcPr>
          <w:p w14:paraId="4CD41544" w14:textId="5872454B" w:rsidR="00656317" w:rsidRPr="007D26E7" w:rsidRDefault="00BB3691" w:rsidP="00F60D7D">
            <w:r w:rsidRPr="007515D9">
              <w:t xml:space="preserve">Réf </w:t>
            </w:r>
            <w:r>
              <w:t>XXXXXXXXXXXX</w:t>
            </w:r>
          </w:p>
        </w:tc>
        <w:tc>
          <w:tcPr>
            <w:tcW w:w="5947" w:type="dxa"/>
          </w:tcPr>
          <w:p w14:paraId="7F40BB33" w14:textId="5BAD5F0F" w:rsidR="00656317" w:rsidRPr="007D26E7" w:rsidRDefault="00656317" w:rsidP="00AD0402">
            <w:r w:rsidRPr="007D26E7">
              <w:t xml:space="preserve">Document Analyse Vulnérabilités Résiduels pour </w:t>
            </w:r>
            <w:r w:rsidR="00BB3691">
              <w:t>PROGRAMME</w:t>
            </w:r>
            <w:r w:rsidRPr="007D26E7">
              <w:t>-</w:t>
            </w:r>
            <w:r w:rsidR="007515D9">
              <w:t>1.2.3</w:t>
            </w:r>
          </w:p>
        </w:tc>
      </w:tr>
      <w:tr w:rsidR="009A685D" w14:paraId="1916AECD" w14:textId="77777777" w:rsidTr="000007AD">
        <w:tc>
          <w:tcPr>
            <w:tcW w:w="769" w:type="dxa"/>
          </w:tcPr>
          <w:p w14:paraId="562C80C2" w14:textId="420062B2" w:rsidR="009A685D" w:rsidRPr="00953A91" w:rsidRDefault="009A685D" w:rsidP="00AD0402">
            <w:r w:rsidRPr="00953A91">
              <w:t>[DR4]</w:t>
            </w:r>
          </w:p>
        </w:tc>
        <w:tc>
          <w:tcPr>
            <w:tcW w:w="2345" w:type="dxa"/>
          </w:tcPr>
          <w:p w14:paraId="0454674D" w14:textId="50CF5B0F" w:rsidR="009A685D" w:rsidRPr="00953A91" w:rsidRDefault="00BB3691" w:rsidP="00F60D7D">
            <w:r w:rsidRPr="007515D9">
              <w:t xml:space="preserve">Réf </w:t>
            </w:r>
            <w:r>
              <w:t>XXXXXXXXXXXX</w:t>
            </w:r>
          </w:p>
        </w:tc>
        <w:tc>
          <w:tcPr>
            <w:tcW w:w="5947" w:type="dxa"/>
          </w:tcPr>
          <w:p w14:paraId="350B99C3" w14:textId="0749BCC2" w:rsidR="009A685D" w:rsidRPr="00953A91" w:rsidRDefault="009A685D" w:rsidP="00AD0402">
            <w:r w:rsidRPr="00953A91">
              <w:t xml:space="preserve">Liste des COTS </w:t>
            </w:r>
            <w:r w:rsidR="007515D9">
              <w:t>1.2.3</w:t>
            </w:r>
            <w:r w:rsidRPr="00953A91">
              <w:t xml:space="preserve"> OS</w:t>
            </w:r>
          </w:p>
        </w:tc>
      </w:tr>
      <w:tr w:rsidR="009A685D" w14:paraId="08B979CB" w14:textId="77777777" w:rsidTr="000007AD">
        <w:tc>
          <w:tcPr>
            <w:tcW w:w="769" w:type="dxa"/>
          </w:tcPr>
          <w:p w14:paraId="173143FE" w14:textId="62BD7F83" w:rsidR="009A685D" w:rsidRPr="000007AD" w:rsidRDefault="009A685D" w:rsidP="00AD0402">
            <w:r w:rsidRPr="000007AD">
              <w:t>[DR5]</w:t>
            </w:r>
          </w:p>
        </w:tc>
        <w:tc>
          <w:tcPr>
            <w:tcW w:w="2345" w:type="dxa"/>
          </w:tcPr>
          <w:p w14:paraId="580A2B15" w14:textId="1C4FE4A9" w:rsidR="009A685D" w:rsidRPr="000007AD" w:rsidRDefault="00BB3691" w:rsidP="00A76DA8">
            <w:r w:rsidRPr="007515D9">
              <w:t xml:space="preserve">Réf </w:t>
            </w:r>
            <w:r>
              <w:t>XXXXXXXXXXXX</w:t>
            </w:r>
          </w:p>
        </w:tc>
        <w:tc>
          <w:tcPr>
            <w:tcW w:w="5947" w:type="dxa"/>
          </w:tcPr>
          <w:p w14:paraId="1923AD3B" w14:textId="14FBDB6F" w:rsidR="009A685D" w:rsidRPr="000007AD" w:rsidRDefault="009A685D" w:rsidP="00AD0402">
            <w:r w:rsidRPr="000007AD">
              <w:t xml:space="preserve">Liste des COTS </w:t>
            </w:r>
            <w:r w:rsidR="007515D9">
              <w:t>1.2.3</w:t>
            </w:r>
            <w:r w:rsidRPr="000007AD">
              <w:t xml:space="preserve"> Applicatifs</w:t>
            </w:r>
          </w:p>
        </w:tc>
      </w:tr>
    </w:tbl>
    <w:p w14:paraId="540167E5" w14:textId="77777777" w:rsidR="00AD0402" w:rsidRPr="00AD0402" w:rsidRDefault="00AD0402" w:rsidP="00AD0402"/>
    <w:p w14:paraId="54FBAA8F" w14:textId="77777777" w:rsidR="00AD0402" w:rsidRPr="00AD0402" w:rsidRDefault="00AD0402" w:rsidP="00AD0402"/>
    <w:p w14:paraId="55CB1F24" w14:textId="77777777" w:rsidR="006053B3" w:rsidRDefault="006053B3">
      <w:pPr>
        <w:suppressAutoHyphens w:val="0"/>
        <w:rPr>
          <w:b/>
          <w:sz w:val="28"/>
        </w:rPr>
      </w:pPr>
      <w:r>
        <w:br w:type="page"/>
      </w:r>
    </w:p>
    <w:p w14:paraId="6C769732" w14:textId="77777777" w:rsidR="001B0DCE" w:rsidRDefault="001B0DCE" w:rsidP="001B0DCE">
      <w:pPr>
        <w:pStyle w:val="Titre1"/>
      </w:pPr>
      <w:bookmarkStart w:id="9" w:name="_Toc219900209"/>
      <w:r>
        <w:t>Analyse de</w:t>
      </w:r>
      <w:r w:rsidR="00166E64">
        <w:t>s</w:t>
      </w:r>
      <w:r>
        <w:t xml:space="preserve"> vulnérabilités</w:t>
      </w:r>
      <w:bookmarkEnd w:id="9"/>
    </w:p>
    <w:p w14:paraId="1C934151" w14:textId="77777777" w:rsidR="00B459A4" w:rsidRDefault="00B459A4" w:rsidP="001B0DCE">
      <w:pPr>
        <w:pStyle w:val="Titre2"/>
      </w:pPr>
      <w:bookmarkStart w:id="10" w:name="_Toc219900210"/>
      <w:r>
        <w:t>Stratégie d’analyse des vulnérabilités</w:t>
      </w:r>
      <w:bookmarkEnd w:id="10"/>
    </w:p>
    <w:p w14:paraId="583D867C" w14:textId="77777777" w:rsidR="00B42CED" w:rsidRDefault="00B42CED" w:rsidP="00433878">
      <w:pPr>
        <w:jc w:val="both"/>
      </w:pPr>
      <w:r>
        <w:t xml:space="preserve">L’objectif de ce rapport est de recenser uniquement les vulnérabilités qui </w:t>
      </w:r>
      <w:r w:rsidR="00247F50">
        <w:t>affectent</w:t>
      </w:r>
      <w:r>
        <w:t xml:space="preserve"> le système d’un point de vue de sécurité,</w:t>
      </w:r>
      <w:r w:rsidRPr="00B42CED">
        <w:t xml:space="preserve"> </w:t>
      </w:r>
      <w:r>
        <w:t xml:space="preserve">car la vulnérabilité embarque un module/librairie/code potentiellement exploitable. </w:t>
      </w:r>
      <w:r w:rsidR="0022356F">
        <w:t>Toutes les</w:t>
      </w:r>
      <w:r>
        <w:t xml:space="preserve"> vulnérabilités qui ne peuvent pas être exploitées directement ou </w:t>
      </w:r>
      <w:r w:rsidR="0022356F">
        <w:t xml:space="preserve">qui </w:t>
      </w:r>
      <w:r>
        <w:t>n’affectent pa</w:t>
      </w:r>
      <w:r w:rsidR="0022356F">
        <w:t>s la configuration déployée sont exclu</w:t>
      </w:r>
      <w:r w:rsidR="00230E9C">
        <w:t>e</w:t>
      </w:r>
      <w:r w:rsidR="0022356F">
        <w:t>s de ce rapport.</w:t>
      </w:r>
    </w:p>
    <w:p w14:paraId="4B5D1684" w14:textId="77777777" w:rsidR="00F30B90" w:rsidRDefault="00F30B90" w:rsidP="00433878">
      <w:pPr>
        <w:jc w:val="both"/>
      </w:pPr>
    </w:p>
    <w:p w14:paraId="4D35AD21" w14:textId="4DB013CD" w:rsidR="0068060E" w:rsidRDefault="0068060E" w:rsidP="00433878">
      <w:pPr>
        <w:jc w:val="both"/>
      </w:pPr>
      <w:r>
        <w:t>De plus, les vulnérabilités n’ont pas fait l’objet d’une analyse approfondie</w:t>
      </w:r>
      <w:r w:rsidR="00433878">
        <w:t>, car n’est pas l’objet de ce document</w:t>
      </w:r>
      <w:r>
        <w:t xml:space="preserve">. Elles sont présentées au format brut. Les cotations présentées sont issues directement des caractéristiques propres à la vulnérabilité, établies par les données </w:t>
      </w:r>
      <w:r w:rsidR="00577BF1">
        <w:t>des sources publiques.</w:t>
      </w:r>
    </w:p>
    <w:p w14:paraId="1F3FA966" w14:textId="77777777" w:rsidR="009029A1" w:rsidRDefault="009029A1" w:rsidP="00433878">
      <w:pPr>
        <w:jc w:val="both"/>
      </w:pPr>
    </w:p>
    <w:p w14:paraId="685282CC" w14:textId="77777777" w:rsidR="009029A1" w:rsidRDefault="009029A1" w:rsidP="00433878">
      <w:pPr>
        <w:jc w:val="both"/>
      </w:pPr>
      <w:r>
        <w:t>Les sources utilisées dans ce rapport sont</w:t>
      </w:r>
      <w:r w:rsidR="0022356F">
        <w:t xml:space="preserve"> issues d</w:t>
      </w:r>
      <w:r>
        <w:t xml:space="preserve">es bases du </w:t>
      </w:r>
      <w:r w:rsidRPr="00DD1500">
        <w:t>CERT-FR de l’ANSSI</w:t>
      </w:r>
      <w:r>
        <w:t xml:space="preserve"> et du </w:t>
      </w:r>
      <w:r w:rsidRPr="00DD1500">
        <w:t xml:space="preserve">NVD </w:t>
      </w:r>
      <w:r>
        <w:t>de l’agence américaine</w:t>
      </w:r>
      <w:r w:rsidRPr="00DD1500">
        <w:t xml:space="preserve"> NIST</w:t>
      </w:r>
      <w:r>
        <w:t>. Les avis des éditeurs logiciels Trend Mi</w:t>
      </w:r>
      <w:r w:rsidR="007920B9">
        <w:t xml:space="preserve">cro et Ubuntu Security Notices </w:t>
      </w:r>
      <w:r>
        <w:t>ont également été utilisés.</w:t>
      </w:r>
    </w:p>
    <w:p w14:paraId="4070B6A8" w14:textId="77777777" w:rsidR="00EA591C" w:rsidRPr="00F30B90" w:rsidRDefault="00EA591C" w:rsidP="00F30B90"/>
    <w:p w14:paraId="3F1C301C" w14:textId="77777777" w:rsidR="00F75D76" w:rsidRDefault="00DD0919" w:rsidP="00F75D76">
      <w:pPr>
        <w:pStyle w:val="Titre2"/>
      </w:pPr>
      <w:bookmarkStart w:id="11" w:name="_Toc219900211"/>
      <w:r>
        <w:t>Outils de scanneurs de vulnérabilités</w:t>
      </w:r>
      <w:bookmarkEnd w:id="11"/>
    </w:p>
    <w:p w14:paraId="376E7D49" w14:textId="77777777" w:rsidR="00384122" w:rsidRDefault="00384122" w:rsidP="00384122">
      <w:pPr>
        <w:pStyle w:val="Titre3"/>
      </w:pPr>
      <w:bookmarkStart w:id="12" w:name="_Toc219900212"/>
      <w:r>
        <w:t>OpenVAS</w:t>
      </w:r>
      <w:bookmarkEnd w:id="12"/>
    </w:p>
    <w:p w14:paraId="24C92E91" w14:textId="77777777" w:rsidR="00384122" w:rsidRDefault="00384122" w:rsidP="00433878">
      <w:pPr>
        <w:jc w:val="both"/>
      </w:pPr>
      <w:r>
        <w:t xml:space="preserve">OpenVAS est un outil utilisé en tant que scanner de boite noire. Cela signifie que pour détecter les vulnérabilités, le scanner interroge l’équipement cible par l’intermédiaire du réseau auquel il est connecté. Celui-ci s’appuie sur des méthodes de détections fournies par son éditeur.  </w:t>
      </w:r>
    </w:p>
    <w:p w14:paraId="550C2A5F" w14:textId="77777777" w:rsidR="00F85D65" w:rsidRDefault="00F85D65" w:rsidP="00433878">
      <w:pPr>
        <w:jc w:val="both"/>
      </w:pPr>
    </w:p>
    <w:p w14:paraId="4EC2531B" w14:textId="77777777" w:rsidR="00384122" w:rsidRDefault="00384122" w:rsidP="00433878">
      <w:pPr>
        <w:jc w:val="both"/>
      </w:pPr>
      <w:r>
        <w:t>Dans le cadre de la recherche</w:t>
      </w:r>
      <w:r w:rsidR="00F85D65">
        <w:t xml:space="preserve"> de vulnérabilités</w:t>
      </w:r>
      <w:r>
        <w:t>, OpenVAS est mis en œuvre de la manière suivante :</w:t>
      </w:r>
    </w:p>
    <w:p w14:paraId="0FFB0F6C" w14:textId="77777777" w:rsidR="00384122" w:rsidRDefault="00384122" w:rsidP="00433878">
      <w:pPr>
        <w:jc w:val="both"/>
      </w:pPr>
    </w:p>
    <w:p w14:paraId="2D8B6931" w14:textId="77777777" w:rsidR="00384122" w:rsidRDefault="00384122" w:rsidP="00433878">
      <w:pPr>
        <w:jc w:val="both"/>
      </w:pPr>
      <w:r>
        <w:t xml:space="preserve">L’équipement de détection est d’abord connecté au réseau de l’équipement cible. </w:t>
      </w:r>
      <w:r w:rsidR="00F85D65">
        <w:t>Par la suite</w:t>
      </w:r>
      <w:r>
        <w:t xml:space="preserve">, une découverte du réseau est effectuée à l’aide du scanner de réseau HONEST. Celui-ci liste les adresses MAC, IP ainsi que les ports TCP/UDP ouverts sur l’équipement cible, informations permettant d’initialiser le scanner de vulnérabilités OpenVAS. Enfin le scanner est lancé à la recherche des vulnérabilités de l’équipement cible. </w:t>
      </w:r>
    </w:p>
    <w:p w14:paraId="584F572A" w14:textId="77777777" w:rsidR="00384122" w:rsidRDefault="00384122" w:rsidP="00384122"/>
    <w:p w14:paraId="76CFC257" w14:textId="77777777" w:rsidR="00384122" w:rsidRDefault="00384122" w:rsidP="00384122">
      <w:pPr>
        <w:pStyle w:val="Titre3"/>
      </w:pPr>
      <w:bookmarkStart w:id="13" w:name="_Toc219900213"/>
      <w:r>
        <w:t>Cyberwatch</w:t>
      </w:r>
      <w:bookmarkEnd w:id="13"/>
    </w:p>
    <w:p w14:paraId="1B5F8CE0" w14:textId="77777777" w:rsidR="00384122" w:rsidRDefault="00384122" w:rsidP="00384122">
      <w:pPr>
        <w:jc w:val="both"/>
      </w:pPr>
      <w:r>
        <w:t xml:space="preserve">Cyberwatch est un outil utilisé en tant que scanner de boite blanche. Cela signifie que le scanner atteint l’équipement cible à partir </w:t>
      </w:r>
      <w:r w:rsidR="007920B9">
        <w:t>d’</w:t>
      </w:r>
      <w:r>
        <w:t>un accès utilisateur. Le lien avec l’équipement cible est appelé « air-</w:t>
      </w:r>
      <w:proofErr w:type="spellStart"/>
      <w:r>
        <w:t>gapped</w:t>
      </w:r>
      <w:proofErr w:type="spellEnd"/>
      <w:r>
        <w:t xml:space="preserve"> », c’est-à-dire que le scanner n’est pas relié directement à l’équipement. C’est l’exécutant du scan qui déplace les scripts et les données extraites. La procédure de mise en œuvre de </w:t>
      </w:r>
      <w:r w:rsidRPr="003F7806">
        <w:t>Cyberwatch</w:t>
      </w:r>
      <w:r>
        <w:t xml:space="preserve"> </w:t>
      </w:r>
      <w:r w:rsidRPr="003F7806">
        <w:t>est</w:t>
      </w:r>
      <w:r>
        <w:t xml:space="preserve"> la suivante :</w:t>
      </w:r>
    </w:p>
    <w:p w14:paraId="3BAC3E39" w14:textId="77777777" w:rsidR="00384122" w:rsidRDefault="00384122" w:rsidP="00384122">
      <w:pPr>
        <w:jc w:val="both"/>
      </w:pPr>
    </w:p>
    <w:p w14:paraId="59DBEA2C" w14:textId="77777777" w:rsidR="00384122" w:rsidRDefault="00384122" w:rsidP="00384122">
      <w:pPr>
        <w:jc w:val="both"/>
      </w:pPr>
      <w:r>
        <w:t xml:space="preserve">Cyberwatch délivre des scripts d’extractions de données telles que : </w:t>
      </w:r>
    </w:p>
    <w:p w14:paraId="64B36F2D" w14:textId="77777777" w:rsidR="00384122" w:rsidRDefault="00384122" w:rsidP="00384122">
      <w:pPr>
        <w:pStyle w:val="Paragraphedeliste"/>
        <w:numPr>
          <w:ilvl w:val="0"/>
          <w:numId w:val="17"/>
        </w:numPr>
        <w:suppressAutoHyphens w:val="0"/>
        <w:jc w:val="both"/>
      </w:pPr>
      <w:r>
        <w:t>Services exécutés</w:t>
      </w:r>
    </w:p>
    <w:p w14:paraId="52BCFF57" w14:textId="77777777" w:rsidR="00384122" w:rsidRDefault="00384122" w:rsidP="00384122">
      <w:pPr>
        <w:pStyle w:val="Paragraphedeliste"/>
        <w:numPr>
          <w:ilvl w:val="0"/>
          <w:numId w:val="17"/>
        </w:numPr>
        <w:suppressAutoHyphens w:val="0"/>
        <w:jc w:val="both"/>
      </w:pPr>
      <w:r>
        <w:t>Logiciels installés</w:t>
      </w:r>
    </w:p>
    <w:p w14:paraId="379C9F52" w14:textId="77777777" w:rsidR="00384122" w:rsidRDefault="00384122" w:rsidP="00384122">
      <w:pPr>
        <w:pStyle w:val="Paragraphedeliste"/>
        <w:numPr>
          <w:ilvl w:val="0"/>
          <w:numId w:val="17"/>
        </w:numPr>
        <w:suppressAutoHyphens w:val="0"/>
        <w:jc w:val="both"/>
      </w:pPr>
      <w:r>
        <w:t>Informations sur le noyau et la distribution du système d’exploitation</w:t>
      </w:r>
    </w:p>
    <w:p w14:paraId="0E98EA27" w14:textId="77777777" w:rsidR="00384122" w:rsidRDefault="00384122" w:rsidP="00384122">
      <w:pPr>
        <w:pStyle w:val="Paragraphedeliste"/>
        <w:numPr>
          <w:ilvl w:val="0"/>
          <w:numId w:val="17"/>
        </w:numPr>
        <w:suppressAutoHyphens w:val="0"/>
        <w:jc w:val="both"/>
      </w:pPr>
      <w:r>
        <w:t xml:space="preserve">… </w:t>
      </w:r>
    </w:p>
    <w:p w14:paraId="1B5B9A16" w14:textId="77777777" w:rsidR="00384122" w:rsidRDefault="00384122" w:rsidP="00384122">
      <w:pPr>
        <w:jc w:val="both"/>
      </w:pPr>
      <w:proofErr w:type="gramStart"/>
      <w:r>
        <w:t>adaptés</w:t>
      </w:r>
      <w:proofErr w:type="gramEnd"/>
      <w:r>
        <w:t xml:space="preserve"> à la plateforme utilisée.</w:t>
      </w:r>
    </w:p>
    <w:p w14:paraId="2432EF26" w14:textId="77777777" w:rsidR="00384122" w:rsidRDefault="00384122" w:rsidP="00384122">
      <w:pPr>
        <w:jc w:val="both"/>
      </w:pPr>
    </w:p>
    <w:p w14:paraId="510D3E46" w14:textId="77777777" w:rsidR="00384122" w:rsidRDefault="00384122" w:rsidP="00384122">
      <w:pPr>
        <w:jc w:val="both"/>
      </w:pPr>
      <w:r>
        <w:t xml:space="preserve">Ces scripts sont déposés puis exécutés sur l’équipement cible. Enfin les données extraites sont déposées sur une instance Cyberwatch locale de MBDA qui analyse et croise ces données avec la base de CVE Cyberwatch. Le résultat obtenu en sortie recense les vulnérabilités affectant potentiellement l’actif cible. </w:t>
      </w:r>
    </w:p>
    <w:p w14:paraId="041AE97C" w14:textId="77777777" w:rsidR="00384122" w:rsidRPr="00384122" w:rsidRDefault="00384122" w:rsidP="00384122"/>
    <w:p w14:paraId="177BFCA9" w14:textId="77777777" w:rsidR="00F75D76" w:rsidRPr="00F75D76" w:rsidRDefault="00F75D76" w:rsidP="00F75D76"/>
    <w:p w14:paraId="0A98A53B" w14:textId="77777777" w:rsidR="00DD0919" w:rsidRDefault="00DD0919" w:rsidP="00DD0919">
      <w:pPr>
        <w:pStyle w:val="Titre2"/>
      </w:pPr>
      <w:bookmarkStart w:id="14" w:name="_Toc219900214"/>
      <w:r>
        <w:t>Périmètre d’analyse</w:t>
      </w:r>
      <w:bookmarkEnd w:id="14"/>
    </w:p>
    <w:p w14:paraId="2F2CA034" w14:textId="7AB4A42E" w:rsidR="00656317" w:rsidRDefault="00656317" w:rsidP="00656317">
      <w:pPr>
        <w:jc w:val="both"/>
      </w:pPr>
      <w:r>
        <w:t>L’étude de vulnérabilité</w:t>
      </w:r>
      <w:r w:rsidR="00876EAE">
        <w:t>s</w:t>
      </w:r>
      <w:r>
        <w:t xml:space="preserve"> se porte uniquement sur les composants logiciels des équipements </w:t>
      </w:r>
      <w:r w:rsidR="00BB3691">
        <w:t>PROGRAMME</w:t>
      </w:r>
      <w:r>
        <w:t xml:space="preserve"> </w:t>
      </w:r>
      <w:r w:rsidR="00876EAE">
        <w:t xml:space="preserve">en cours de qualification pour une livraison </w:t>
      </w:r>
      <w:r w:rsidR="007515D9">
        <w:t>1.2.3</w:t>
      </w:r>
      <w:r w:rsidR="00210A8B">
        <w:t xml:space="preserve"> Mono-</w:t>
      </w:r>
      <w:proofErr w:type="spellStart"/>
      <w:r w:rsidR="00210A8B">
        <w:t>Cbox</w:t>
      </w:r>
      <w:proofErr w:type="spellEnd"/>
      <w:r>
        <w:t xml:space="preserve">. </w:t>
      </w:r>
      <w:r w:rsidR="00BE425E">
        <w:t>Elle est étudiée sur la base des COTS définies dans [DR4] pour les OS et [DR5] pour les Applicatifs. Confère doc [DR1], pour décoder les noms des produits logiciels concernés.</w:t>
      </w:r>
    </w:p>
    <w:p w14:paraId="5E0ABF42" w14:textId="77777777" w:rsidR="00656317" w:rsidRDefault="00656317" w:rsidP="00656317"/>
    <w:p w14:paraId="5D58350B" w14:textId="77777777" w:rsidR="00656317" w:rsidRDefault="00656317" w:rsidP="00656317">
      <w:r>
        <w:t>Ci-dessous les noms des produits logiciels en valeur codée :</w:t>
      </w:r>
    </w:p>
    <w:p w14:paraId="1BF7E0AF" w14:textId="77777777" w:rsidR="00656317" w:rsidRDefault="00656317" w:rsidP="00656317"/>
    <w:tbl>
      <w:tblPr>
        <w:tblStyle w:val="Grilledutableau"/>
        <w:tblW w:w="0" w:type="auto"/>
        <w:tblLook w:val="04A0" w:firstRow="1" w:lastRow="0" w:firstColumn="1" w:lastColumn="0" w:noHBand="0" w:noVBand="1"/>
      </w:tblPr>
      <w:tblGrid>
        <w:gridCol w:w="3823"/>
      </w:tblGrid>
      <w:tr w:rsidR="00656317" w14:paraId="5548BE6E" w14:textId="77777777" w:rsidTr="006148BC">
        <w:tc>
          <w:tcPr>
            <w:tcW w:w="3823" w:type="dxa"/>
          </w:tcPr>
          <w:p w14:paraId="0F734C74" w14:textId="77777777" w:rsidR="00656317" w:rsidRPr="007A2D3E" w:rsidRDefault="00656317" w:rsidP="006148BC">
            <w:pPr>
              <w:jc w:val="center"/>
              <w:rPr>
                <w:b/>
              </w:rPr>
            </w:pPr>
            <w:r w:rsidRPr="007A2D3E">
              <w:rPr>
                <w:b/>
              </w:rPr>
              <w:t>Nom produit logiciel codé</w:t>
            </w:r>
          </w:p>
        </w:tc>
      </w:tr>
      <w:tr w:rsidR="00BB3691" w14:paraId="3AF4633C" w14:textId="77777777" w:rsidTr="00296E62">
        <w:tc>
          <w:tcPr>
            <w:tcW w:w="3823" w:type="dxa"/>
            <w:shd w:val="clear" w:color="auto" w:fill="auto"/>
          </w:tcPr>
          <w:p w14:paraId="62BE55F4" w14:textId="235D07F5" w:rsidR="00BB3691" w:rsidRPr="00296E62" w:rsidRDefault="00BB3691" w:rsidP="00BB3691">
            <w:proofErr w:type="spellStart"/>
            <w:r w:rsidRPr="00296E62">
              <w:t>X_Jupiter</w:t>
            </w:r>
            <w:proofErr w:type="spellEnd"/>
          </w:p>
        </w:tc>
      </w:tr>
      <w:tr w:rsidR="00BB3691" w14:paraId="4053BECA" w14:textId="77777777" w:rsidTr="00296E62">
        <w:tc>
          <w:tcPr>
            <w:tcW w:w="3823" w:type="dxa"/>
            <w:shd w:val="clear" w:color="auto" w:fill="auto"/>
          </w:tcPr>
          <w:p w14:paraId="4C8FB65C" w14:textId="00207D89" w:rsidR="00BB3691" w:rsidRPr="00296E62" w:rsidRDefault="00BB3691" w:rsidP="00BB3691">
            <w:proofErr w:type="spellStart"/>
            <w:r w:rsidRPr="00296E62">
              <w:t>X_Saturne</w:t>
            </w:r>
            <w:proofErr w:type="spellEnd"/>
          </w:p>
        </w:tc>
      </w:tr>
      <w:tr w:rsidR="00BB3691" w14:paraId="762F1B16" w14:textId="77777777" w:rsidTr="00296E62">
        <w:tc>
          <w:tcPr>
            <w:tcW w:w="3823" w:type="dxa"/>
            <w:shd w:val="clear" w:color="auto" w:fill="auto"/>
          </w:tcPr>
          <w:p w14:paraId="67CB1D47" w14:textId="3F0BE72C" w:rsidR="00BB3691" w:rsidRPr="00296E62" w:rsidRDefault="00BB3691" w:rsidP="00BB3691">
            <w:proofErr w:type="spellStart"/>
            <w:r w:rsidRPr="00296E62">
              <w:t>X_Discovery</w:t>
            </w:r>
            <w:proofErr w:type="spellEnd"/>
          </w:p>
        </w:tc>
      </w:tr>
    </w:tbl>
    <w:p w14:paraId="161AF386" w14:textId="77777777" w:rsidR="00656317" w:rsidRPr="007A2D3E" w:rsidRDefault="00656317" w:rsidP="00656317"/>
    <w:p w14:paraId="22FD1F58" w14:textId="77777777" w:rsidR="00656317" w:rsidRDefault="00656317" w:rsidP="00656317">
      <w:r>
        <w:t>Les simulateurs et outillages livrés sont hors périmètre de l’étude.</w:t>
      </w:r>
    </w:p>
    <w:p w14:paraId="026DCCDA" w14:textId="77777777" w:rsidR="000C56D9" w:rsidRPr="000C56D9" w:rsidRDefault="000C56D9" w:rsidP="000C56D9"/>
    <w:p w14:paraId="49588157" w14:textId="77777777" w:rsidR="001B0DCE" w:rsidRDefault="001B0DCE" w:rsidP="001B0DCE">
      <w:pPr>
        <w:pStyle w:val="Titre2"/>
      </w:pPr>
      <w:bookmarkStart w:id="15" w:name="_Toc219900215"/>
      <w:r>
        <w:t>Période de couverture</w:t>
      </w:r>
      <w:bookmarkEnd w:id="15"/>
    </w:p>
    <w:p w14:paraId="5DAD3820" w14:textId="2C9533E6" w:rsidR="0079240C" w:rsidRDefault="00BC17D3" w:rsidP="008144DB">
      <w:pPr>
        <w:jc w:val="both"/>
      </w:pPr>
      <w:r>
        <w:t xml:space="preserve">Une mise à jour de sécurité a été réalisée sur les OS Ubuntu </w:t>
      </w:r>
      <w:r w:rsidR="00BB3691">
        <w:t>PROGRAMME</w:t>
      </w:r>
      <w:r w:rsidR="00BB7AD5">
        <w:rPr>
          <w:rStyle w:val="Appelnotedebasdep"/>
        </w:rPr>
        <w:footnoteReference w:id="1"/>
      </w:r>
      <w:r w:rsidR="006A13D9">
        <w:t xml:space="preserve"> au mois </w:t>
      </w:r>
      <w:r w:rsidR="00BB7AD5">
        <w:t xml:space="preserve">de Janvier </w:t>
      </w:r>
      <w:r w:rsidR="006A13D9">
        <w:t>202</w:t>
      </w:r>
      <w:r w:rsidR="00BB3691">
        <w:t>6</w:t>
      </w:r>
      <w:r w:rsidR="008D738D">
        <w:t xml:space="preserve">, dont la VL a débuté en </w:t>
      </w:r>
      <w:r w:rsidR="00226301">
        <w:t xml:space="preserve">Mars </w:t>
      </w:r>
      <w:r w:rsidR="008D738D">
        <w:t>202</w:t>
      </w:r>
      <w:r w:rsidR="00BB3691">
        <w:t>6</w:t>
      </w:r>
      <w:r w:rsidR="008D738D">
        <w:t xml:space="preserve">. Le reste des logiciels </w:t>
      </w:r>
      <w:r w:rsidR="00960333">
        <w:t>ont pu mettre à jour certains de leur COTS</w:t>
      </w:r>
      <w:r w:rsidR="00CF5640">
        <w:t>, mais la mise à jour est principalement liée au besoin fonctionnel et non pas sécuritaire.</w:t>
      </w:r>
    </w:p>
    <w:p w14:paraId="40D8858C" w14:textId="77777777" w:rsidR="0079240C" w:rsidRDefault="0079240C" w:rsidP="008144DB">
      <w:pPr>
        <w:jc w:val="both"/>
      </w:pPr>
    </w:p>
    <w:p w14:paraId="6366BEA6" w14:textId="23DEE9DF" w:rsidR="00B21A74" w:rsidRDefault="008144DB" w:rsidP="008144DB">
      <w:pPr>
        <w:jc w:val="both"/>
      </w:pPr>
      <w:r>
        <w:t xml:space="preserve">La veille </w:t>
      </w:r>
      <w:r w:rsidR="0092793B">
        <w:t>des vulnérabilité</w:t>
      </w:r>
      <w:r w:rsidR="008D738D">
        <w:t>s</w:t>
      </w:r>
      <w:r w:rsidR="0092793B">
        <w:t xml:space="preserve"> </w:t>
      </w:r>
      <w:r w:rsidR="003C063B">
        <w:t xml:space="preserve">couvre </w:t>
      </w:r>
      <w:r w:rsidR="0092793B">
        <w:t xml:space="preserve">jusqu’au </w:t>
      </w:r>
      <w:r w:rsidR="00BB3691">
        <w:rPr>
          <w:b/>
        </w:rPr>
        <w:t>01 décembre 2026</w:t>
      </w:r>
      <w:r w:rsidR="003C063B">
        <w:t xml:space="preserve">. </w:t>
      </w:r>
      <w:r>
        <w:t xml:space="preserve">Les vulnérabilités découvertes après cette date ne sont pas prises en compte dans ce rapport. </w:t>
      </w:r>
      <w:r w:rsidR="00405120" w:rsidRPr="00405120">
        <w:t xml:space="preserve"> </w:t>
      </w:r>
    </w:p>
    <w:p w14:paraId="77ACC131" w14:textId="77777777" w:rsidR="003C063B" w:rsidRPr="00F75D76" w:rsidRDefault="003C063B" w:rsidP="008144DB">
      <w:pPr>
        <w:jc w:val="both"/>
      </w:pPr>
    </w:p>
    <w:p w14:paraId="397C5B4E" w14:textId="77777777" w:rsidR="00F15949" w:rsidRDefault="00F15949" w:rsidP="00F15949">
      <w:pPr>
        <w:pStyle w:val="Titre2"/>
      </w:pPr>
      <w:bookmarkStart w:id="16" w:name="_Toc219900216"/>
      <w:r>
        <w:t>Détails des vulnérabilités</w:t>
      </w:r>
      <w:bookmarkEnd w:id="16"/>
    </w:p>
    <w:p w14:paraId="72C78564" w14:textId="7A3D4299" w:rsidR="00687FBE" w:rsidRDefault="00687FBE" w:rsidP="00687FBE">
      <w:pPr>
        <w:jc w:val="both"/>
      </w:pPr>
      <w:r>
        <w:t xml:space="preserve">Les tableaux ci-dessous présentent les vulnérabilités admissibles pour chaque logiciel MBDA (§5.3). Les numéros des vulnérabilités sont ceux donnés par le dictionnaire public des « Common </w:t>
      </w:r>
      <w:proofErr w:type="spellStart"/>
      <w:r>
        <w:t>Vulnerabilities</w:t>
      </w:r>
      <w:proofErr w:type="spellEnd"/>
      <w:r>
        <w:t xml:space="preserve"> and </w:t>
      </w:r>
      <w:proofErr w:type="spellStart"/>
      <w:r>
        <w:t>Exposure</w:t>
      </w:r>
      <w:proofErr w:type="spellEnd"/>
      <w:r>
        <w:t> » maintenu par l’organisme M</w:t>
      </w:r>
      <w:r w:rsidR="00BB3691">
        <w:t>PROGRAMME</w:t>
      </w:r>
      <w:r>
        <w:t>E américain. La catégorie présente le type de la faiblesse reliée à la vulnérabilité. Les scores CVSS V3 indiquées sont calculées selon les réglages par défaut du Base score. Les colonnes technologies affectées et version donnent les noms et les versions des packages logiciels concernés par les vulnérabilités. Enfin la date de détection correspond au jour auquel l’actif a été scanné.</w:t>
      </w:r>
    </w:p>
    <w:p w14:paraId="6B554729" w14:textId="77777777" w:rsidR="00687FBE" w:rsidRDefault="00687FBE" w:rsidP="00F75D76"/>
    <w:p w14:paraId="4197D739" w14:textId="77777777" w:rsidR="005C6DD9" w:rsidRDefault="005C6DD9" w:rsidP="00F75D76"/>
    <w:p w14:paraId="79286BC3" w14:textId="3FF94797" w:rsidR="00512B75" w:rsidRDefault="00512B75" w:rsidP="00512B75">
      <w:pPr>
        <w:jc w:val="both"/>
      </w:pPr>
      <w:r>
        <w:t xml:space="preserve">De plus, pour maintenir le niveau de protection de ce document au niveau « DIFFUSION RESTREINTE », le nom des produits logiciels MBDA associés aux COTS vulnérables sont </w:t>
      </w:r>
      <w:proofErr w:type="spellStart"/>
      <w:r>
        <w:t>pseudonymisés</w:t>
      </w:r>
      <w:proofErr w:type="spellEnd"/>
      <w:r>
        <w:t xml:space="preserve">. La correspondance peut être </w:t>
      </w:r>
      <w:r w:rsidRPr="00C65482">
        <w:t>retrouvée dans le document « Décodage_noms_logiciels_</w:t>
      </w:r>
      <w:r w:rsidR="00BB3691">
        <w:t>PROGRAMME</w:t>
      </w:r>
      <w:r w:rsidRPr="00C65482">
        <w:t>.docx » de niveau de classification « SECRET » [DR1].</w:t>
      </w:r>
    </w:p>
    <w:p w14:paraId="1EBB11AD" w14:textId="77777777" w:rsidR="00512B75" w:rsidRDefault="00512B75">
      <w:pPr>
        <w:suppressAutoHyphens w:val="0"/>
      </w:pPr>
    </w:p>
    <w:p w14:paraId="661DF459" w14:textId="0B91180B" w:rsidR="00AF2617" w:rsidRPr="00AF2617" w:rsidRDefault="00AF2617" w:rsidP="00AF2617">
      <w:pPr>
        <w:suppressAutoHyphens w:val="0"/>
      </w:pPr>
      <w:r>
        <w:br w:type="page"/>
      </w:r>
    </w:p>
    <w:p w14:paraId="77D2661F" w14:textId="4FE6B0DD" w:rsidR="00BC3812" w:rsidRDefault="00C65482" w:rsidP="00BC3812">
      <w:pPr>
        <w:pStyle w:val="Titre3"/>
      </w:pPr>
      <w:bookmarkStart w:id="17" w:name="_Toc219900217"/>
      <w:proofErr w:type="spellStart"/>
      <w:r>
        <w:t>X_Jupiter</w:t>
      </w:r>
      <w:bookmarkEnd w:id="17"/>
      <w:proofErr w:type="spellEnd"/>
    </w:p>
    <w:tbl>
      <w:tblPr>
        <w:tblStyle w:val="Grilledutableau"/>
        <w:tblW w:w="0" w:type="auto"/>
        <w:tblLook w:val="04A0" w:firstRow="1" w:lastRow="0" w:firstColumn="1" w:lastColumn="0" w:noHBand="0" w:noVBand="1"/>
      </w:tblPr>
      <w:tblGrid>
        <w:gridCol w:w="1960"/>
        <w:gridCol w:w="960"/>
        <w:gridCol w:w="3640"/>
        <w:gridCol w:w="2460"/>
      </w:tblGrid>
      <w:tr w:rsidR="004B7A4B" w:rsidRPr="004B7A4B" w14:paraId="5CE81783" w14:textId="77777777" w:rsidTr="004B7A4B">
        <w:trPr>
          <w:trHeight w:val="300"/>
        </w:trPr>
        <w:tc>
          <w:tcPr>
            <w:tcW w:w="1960" w:type="dxa"/>
            <w:noWrap/>
            <w:hideMark/>
          </w:tcPr>
          <w:p w14:paraId="7D14EE76" w14:textId="77777777" w:rsidR="004B7A4B" w:rsidRPr="004B7A4B" w:rsidRDefault="004B7A4B">
            <w:pPr>
              <w:suppressAutoHyphens w:val="0"/>
            </w:pPr>
            <w:r w:rsidRPr="004B7A4B">
              <w:t>Vulnérabilité</w:t>
            </w:r>
          </w:p>
        </w:tc>
        <w:tc>
          <w:tcPr>
            <w:tcW w:w="960" w:type="dxa"/>
            <w:noWrap/>
            <w:hideMark/>
          </w:tcPr>
          <w:p w14:paraId="270D0E5E" w14:textId="77777777" w:rsidR="004B7A4B" w:rsidRPr="004B7A4B" w:rsidRDefault="004B7A4B" w:rsidP="004B7A4B">
            <w:pPr>
              <w:suppressAutoHyphens w:val="0"/>
            </w:pPr>
            <w:r w:rsidRPr="004B7A4B">
              <w:t>CVSS</w:t>
            </w:r>
          </w:p>
        </w:tc>
        <w:tc>
          <w:tcPr>
            <w:tcW w:w="3640" w:type="dxa"/>
            <w:noWrap/>
            <w:hideMark/>
          </w:tcPr>
          <w:p w14:paraId="3AECFC66" w14:textId="77777777" w:rsidR="004B7A4B" w:rsidRPr="004B7A4B" w:rsidRDefault="004B7A4B" w:rsidP="004B7A4B">
            <w:pPr>
              <w:suppressAutoHyphens w:val="0"/>
            </w:pPr>
            <w:r w:rsidRPr="004B7A4B">
              <w:t>Technologie</w:t>
            </w:r>
          </w:p>
        </w:tc>
        <w:tc>
          <w:tcPr>
            <w:tcW w:w="2460" w:type="dxa"/>
            <w:noWrap/>
            <w:hideMark/>
          </w:tcPr>
          <w:p w14:paraId="309B9D23" w14:textId="77777777" w:rsidR="004B7A4B" w:rsidRPr="004B7A4B" w:rsidRDefault="004B7A4B" w:rsidP="004B7A4B">
            <w:pPr>
              <w:suppressAutoHyphens w:val="0"/>
            </w:pPr>
            <w:r w:rsidRPr="004B7A4B">
              <w:t>Version</w:t>
            </w:r>
          </w:p>
        </w:tc>
      </w:tr>
      <w:tr w:rsidR="004B7A4B" w:rsidRPr="004B7A4B" w14:paraId="4FE44800" w14:textId="77777777" w:rsidTr="004B7A4B">
        <w:trPr>
          <w:trHeight w:val="300"/>
        </w:trPr>
        <w:tc>
          <w:tcPr>
            <w:tcW w:w="1960" w:type="dxa"/>
            <w:noWrap/>
            <w:hideMark/>
          </w:tcPr>
          <w:p w14:paraId="4EDAE796" w14:textId="7303343F" w:rsidR="004B7A4B" w:rsidRPr="004B7A4B" w:rsidRDefault="004B7A4B" w:rsidP="004B7A4B">
            <w:pPr>
              <w:suppressAutoHyphens w:val="0"/>
            </w:pPr>
            <w:r w:rsidRPr="004B7A4B">
              <w:t>CVE-</w:t>
            </w:r>
            <w:r w:rsidR="00BB3691">
              <w:t>1997</w:t>
            </w:r>
            <w:r w:rsidRPr="004B7A4B">
              <w:t>-27219</w:t>
            </w:r>
          </w:p>
        </w:tc>
        <w:tc>
          <w:tcPr>
            <w:tcW w:w="960" w:type="dxa"/>
            <w:noWrap/>
            <w:hideMark/>
          </w:tcPr>
          <w:p w14:paraId="3EF34E04" w14:textId="77777777" w:rsidR="004B7A4B" w:rsidRPr="004B7A4B" w:rsidRDefault="004B7A4B" w:rsidP="004B7A4B">
            <w:pPr>
              <w:suppressAutoHyphens w:val="0"/>
            </w:pPr>
            <w:r w:rsidRPr="004B7A4B">
              <w:t>7.5</w:t>
            </w:r>
          </w:p>
        </w:tc>
        <w:tc>
          <w:tcPr>
            <w:tcW w:w="3640" w:type="dxa"/>
            <w:noWrap/>
            <w:hideMark/>
          </w:tcPr>
          <w:p w14:paraId="1704D835" w14:textId="77777777" w:rsidR="004B7A4B" w:rsidRPr="004B7A4B" w:rsidRDefault="004B7A4B" w:rsidP="004B7A4B">
            <w:pPr>
              <w:suppressAutoHyphens w:val="0"/>
            </w:pPr>
            <w:proofErr w:type="gramStart"/>
            <w:r w:rsidRPr="004B7A4B">
              <w:t>libglib</w:t>
            </w:r>
            <w:proofErr w:type="gramEnd"/>
            <w:r w:rsidRPr="004B7A4B">
              <w:t>2.0-data</w:t>
            </w:r>
          </w:p>
        </w:tc>
        <w:tc>
          <w:tcPr>
            <w:tcW w:w="2460" w:type="dxa"/>
            <w:noWrap/>
            <w:hideMark/>
          </w:tcPr>
          <w:p w14:paraId="2FE71A2F" w14:textId="77777777" w:rsidR="004B7A4B" w:rsidRPr="004B7A4B" w:rsidRDefault="004B7A4B" w:rsidP="004B7A4B">
            <w:pPr>
              <w:suppressAutoHyphens w:val="0"/>
            </w:pPr>
            <w:r w:rsidRPr="004B7A4B">
              <w:t>2.56.3-0ubuntu0.18.04.1</w:t>
            </w:r>
          </w:p>
        </w:tc>
      </w:tr>
      <w:tr w:rsidR="004B7A4B" w:rsidRPr="004B7A4B" w14:paraId="39224142" w14:textId="77777777" w:rsidTr="004B7A4B">
        <w:trPr>
          <w:trHeight w:val="300"/>
        </w:trPr>
        <w:tc>
          <w:tcPr>
            <w:tcW w:w="1960" w:type="dxa"/>
            <w:noWrap/>
            <w:hideMark/>
          </w:tcPr>
          <w:p w14:paraId="03AB1A6B" w14:textId="3C7255DC" w:rsidR="004B7A4B" w:rsidRPr="004B7A4B" w:rsidRDefault="004B7A4B" w:rsidP="004B7A4B">
            <w:pPr>
              <w:suppressAutoHyphens w:val="0"/>
            </w:pPr>
            <w:r w:rsidRPr="004B7A4B">
              <w:t>CVE-</w:t>
            </w:r>
            <w:r w:rsidR="00BB3691">
              <w:t>1997</w:t>
            </w:r>
            <w:r w:rsidRPr="004B7A4B">
              <w:t>-27218</w:t>
            </w:r>
          </w:p>
        </w:tc>
        <w:tc>
          <w:tcPr>
            <w:tcW w:w="960" w:type="dxa"/>
            <w:noWrap/>
            <w:hideMark/>
          </w:tcPr>
          <w:p w14:paraId="56213C5B" w14:textId="77777777" w:rsidR="004B7A4B" w:rsidRPr="004B7A4B" w:rsidRDefault="004B7A4B" w:rsidP="004B7A4B">
            <w:pPr>
              <w:suppressAutoHyphens w:val="0"/>
            </w:pPr>
            <w:r w:rsidRPr="004B7A4B">
              <w:t>7.5</w:t>
            </w:r>
          </w:p>
        </w:tc>
        <w:tc>
          <w:tcPr>
            <w:tcW w:w="3640" w:type="dxa"/>
            <w:noWrap/>
            <w:hideMark/>
          </w:tcPr>
          <w:p w14:paraId="541565D2" w14:textId="77777777" w:rsidR="004B7A4B" w:rsidRPr="004B7A4B" w:rsidRDefault="004B7A4B" w:rsidP="004B7A4B">
            <w:pPr>
              <w:suppressAutoHyphens w:val="0"/>
            </w:pPr>
            <w:proofErr w:type="gramStart"/>
            <w:r w:rsidRPr="004B7A4B">
              <w:t>libglib</w:t>
            </w:r>
            <w:proofErr w:type="gramEnd"/>
            <w:r w:rsidRPr="004B7A4B">
              <w:t>2.0-data</w:t>
            </w:r>
          </w:p>
        </w:tc>
        <w:tc>
          <w:tcPr>
            <w:tcW w:w="2460" w:type="dxa"/>
            <w:noWrap/>
            <w:hideMark/>
          </w:tcPr>
          <w:p w14:paraId="53EFFF4E" w14:textId="77777777" w:rsidR="004B7A4B" w:rsidRPr="004B7A4B" w:rsidRDefault="004B7A4B" w:rsidP="004B7A4B">
            <w:pPr>
              <w:suppressAutoHyphens w:val="0"/>
            </w:pPr>
            <w:r w:rsidRPr="004B7A4B">
              <w:t>2.56.3-0ubuntu0.18.04.1</w:t>
            </w:r>
          </w:p>
        </w:tc>
      </w:tr>
      <w:tr w:rsidR="004B7A4B" w:rsidRPr="004B7A4B" w14:paraId="361A286E" w14:textId="77777777" w:rsidTr="004B7A4B">
        <w:trPr>
          <w:trHeight w:val="300"/>
        </w:trPr>
        <w:tc>
          <w:tcPr>
            <w:tcW w:w="1960" w:type="dxa"/>
            <w:noWrap/>
            <w:hideMark/>
          </w:tcPr>
          <w:p w14:paraId="722E465C" w14:textId="76B333C5" w:rsidR="004B7A4B" w:rsidRPr="004B7A4B" w:rsidRDefault="004B7A4B" w:rsidP="004B7A4B">
            <w:pPr>
              <w:suppressAutoHyphens w:val="0"/>
            </w:pPr>
            <w:r w:rsidRPr="004B7A4B">
              <w:t>CVE-</w:t>
            </w:r>
            <w:r w:rsidR="00BB3691">
              <w:t>1818</w:t>
            </w:r>
            <w:r w:rsidRPr="004B7A4B">
              <w:t>-13012</w:t>
            </w:r>
          </w:p>
        </w:tc>
        <w:tc>
          <w:tcPr>
            <w:tcW w:w="960" w:type="dxa"/>
            <w:noWrap/>
            <w:hideMark/>
          </w:tcPr>
          <w:p w14:paraId="744E18E7" w14:textId="77777777" w:rsidR="004B7A4B" w:rsidRPr="004B7A4B" w:rsidRDefault="004B7A4B" w:rsidP="004B7A4B">
            <w:pPr>
              <w:suppressAutoHyphens w:val="0"/>
            </w:pPr>
            <w:r w:rsidRPr="004B7A4B">
              <w:t>7.5</w:t>
            </w:r>
          </w:p>
        </w:tc>
        <w:tc>
          <w:tcPr>
            <w:tcW w:w="3640" w:type="dxa"/>
            <w:noWrap/>
            <w:hideMark/>
          </w:tcPr>
          <w:p w14:paraId="731E3BE5" w14:textId="77777777" w:rsidR="004B7A4B" w:rsidRPr="004B7A4B" w:rsidRDefault="004B7A4B" w:rsidP="004B7A4B">
            <w:pPr>
              <w:suppressAutoHyphens w:val="0"/>
            </w:pPr>
            <w:proofErr w:type="gramStart"/>
            <w:r w:rsidRPr="004B7A4B">
              <w:t>libglib</w:t>
            </w:r>
            <w:proofErr w:type="gramEnd"/>
            <w:r w:rsidRPr="004B7A4B">
              <w:t>2.0-data</w:t>
            </w:r>
          </w:p>
        </w:tc>
        <w:tc>
          <w:tcPr>
            <w:tcW w:w="2460" w:type="dxa"/>
            <w:noWrap/>
            <w:hideMark/>
          </w:tcPr>
          <w:p w14:paraId="69ECA245" w14:textId="77777777" w:rsidR="004B7A4B" w:rsidRPr="004B7A4B" w:rsidRDefault="004B7A4B" w:rsidP="004B7A4B">
            <w:pPr>
              <w:suppressAutoHyphens w:val="0"/>
            </w:pPr>
            <w:r w:rsidRPr="004B7A4B">
              <w:t>2.56.3-0ubuntu0.18.04.1</w:t>
            </w:r>
          </w:p>
        </w:tc>
      </w:tr>
      <w:tr w:rsidR="004B7A4B" w:rsidRPr="004B7A4B" w14:paraId="529326AA" w14:textId="77777777" w:rsidTr="004B7A4B">
        <w:trPr>
          <w:trHeight w:val="300"/>
        </w:trPr>
        <w:tc>
          <w:tcPr>
            <w:tcW w:w="1960" w:type="dxa"/>
            <w:noWrap/>
            <w:hideMark/>
          </w:tcPr>
          <w:p w14:paraId="248DC500" w14:textId="46D5AFE3" w:rsidR="004B7A4B" w:rsidRPr="004B7A4B" w:rsidRDefault="004B7A4B" w:rsidP="004B7A4B">
            <w:pPr>
              <w:suppressAutoHyphens w:val="0"/>
            </w:pPr>
            <w:r w:rsidRPr="004B7A4B">
              <w:t>CVE-</w:t>
            </w:r>
            <w:r w:rsidR="00BB3691">
              <w:t>1300</w:t>
            </w:r>
            <w:r w:rsidRPr="004B7A4B">
              <w:t>-1271</w:t>
            </w:r>
          </w:p>
        </w:tc>
        <w:tc>
          <w:tcPr>
            <w:tcW w:w="960" w:type="dxa"/>
            <w:noWrap/>
            <w:hideMark/>
          </w:tcPr>
          <w:p w14:paraId="6DCB5DF3" w14:textId="77777777" w:rsidR="004B7A4B" w:rsidRPr="004B7A4B" w:rsidRDefault="004B7A4B" w:rsidP="004B7A4B">
            <w:pPr>
              <w:suppressAutoHyphens w:val="0"/>
            </w:pPr>
            <w:r w:rsidRPr="004B7A4B">
              <w:t>8.8</w:t>
            </w:r>
          </w:p>
        </w:tc>
        <w:tc>
          <w:tcPr>
            <w:tcW w:w="3640" w:type="dxa"/>
            <w:noWrap/>
            <w:hideMark/>
          </w:tcPr>
          <w:p w14:paraId="2DE02206" w14:textId="77777777" w:rsidR="004B7A4B" w:rsidRPr="004B7A4B" w:rsidRDefault="004B7A4B" w:rsidP="004B7A4B">
            <w:pPr>
              <w:suppressAutoHyphens w:val="0"/>
            </w:pPr>
            <w:proofErr w:type="spellStart"/>
            <w:proofErr w:type="gramStart"/>
            <w:r w:rsidRPr="004B7A4B">
              <w:t>xz</w:t>
            </w:r>
            <w:proofErr w:type="gramEnd"/>
            <w:r w:rsidRPr="004B7A4B">
              <w:t>-utils</w:t>
            </w:r>
            <w:proofErr w:type="spellEnd"/>
          </w:p>
        </w:tc>
        <w:tc>
          <w:tcPr>
            <w:tcW w:w="2460" w:type="dxa"/>
            <w:noWrap/>
            <w:hideMark/>
          </w:tcPr>
          <w:p w14:paraId="0A8605A4" w14:textId="77777777" w:rsidR="004B7A4B" w:rsidRPr="004B7A4B" w:rsidRDefault="004B7A4B" w:rsidP="004B7A4B">
            <w:pPr>
              <w:suppressAutoHyphens w:val="0"/>
            </w:pPr>
            <w:r w:rsidRPr="004B7A4B">
              <w:t>5.2.2-1.3</w:t>
            </w:r>
          </w:p>
        </w:tc>
      </w:tr>
      <w:tr w:rsidR="004B7A4B" w:rsidRPr="004B7A4B" w14:paraId="629F5897" w14:textId="77777777" w:rsidTr="004B7A4B">
        <w:trPr>
          <w:trHeight w:val="300"/>
        </w:trPr>
        <w:tc>
          <w:tcPr>
            <w:tcW w:w="1960" w:type="dxa"/>
            <w:noWrap/>
            <w:hideMark/>
          </w:tcPr>
          <w:p w14:paraId="723F2989" w14:textId="56ABE831" w:rsidR="004B7A4B" w:rsidRPr="004B7A4B" w:rsidRDefault="004B7A4B" w:rsidP="004B7A4B">
            <w:pPr>
              <w:suppressAutoHyphens w:val="0"/>
            </w:pPr>
            <w:r w:rsidRPr="004B7A4B">
              <w:t>CVE-</w:t>
            </w:r>
            <w:r w:rsidR="00BB3691">
              <w:t>1818</w:t>
            </w:r>
            <w:r w:rsidRPr="004B7A4B">
              <w:t>-12450</w:t>
            </w:r>
          </w:p>
        </w:tc>
        <w:tc>
          <w:tcPr>
            <w:tcW w:w="960" w:type="dxa"/>
            <w:noWrap/>
            <w:hideMark/>
          </w:tcPr>
          <w:p w14:paraId="7C296E8B" w14:textId="77777777" w:rsidR="004B7A4B" w:rsidRPr="004B7A4B" w:rsidRDefault="004B7A4B" w:rsidP="004B7A4B">
            <w:pPr>
              <w:suppressAutoHyphens w:val="0"/>
            </w:pPr>
            <w:r w:rsidRPr="004B7A4B">
              <w:t>9.8</w:t>
            </w:r>
          </w:p>
        </w:tc>
        <w:tc>
          <w:tcPr>
            <w:tcW w:w="3640" w:type="dxa"/>
            <w:noWrap/>
            <w:hideMark/>
          </w:tcPr>
          <w:p w14:paraId="5C82BB69" w14:textId="77777777" w:rsidR="004B7A4B" w:rsidRPr="004B7A4B" w:rsidRDefault="004B7A4B" w:rsidP="004B7A4B">
            <w:pPr>
              <w:suppressAutoHyphens w:val="0"/>
            </w:pPr>
            <w:proofErr w:type="gramStart"/>
            <w:r w:rsidRPr="004B7A4B">
              <w:t>libglib</w:t>
            </w:r>
            <w:proofErr w:type="gramEnd"/>
            <w:r w:rsidRPr="004B7A4B">
              <w:t>2.0-data</w:t>
            </w:r>
          </w:p>
        </w:tc>
        <w:tc>
          <w:tcPr>
            <w:tcW w:w="2460" w:type="dxa"/>
            <w:noWrap/>
            <w:hideMark/>
          </w:tcPr>
          <w:p w14:paraId="1E5CA129" w14:textId="77777777" w:rsidR="004B7A4B" w:rsidRPr="004B7A4B" w:rsidRDefault="004B7A4B" w:rsidP="004B7A4B">
            <w:pPr>
              <w:suppressAutoHyphens w:val="0"/>
            </w:pPr>
            <w:r w:rsidRPr="004B7A4B">
              <w:t>2.56.3-0ubuntu0.18.04.1</w:t>
            </w:r>
          </w:p>
        </w:tc>
      </w:tr>
    </w:tbl>
    <w:p w14:paraId="68C64CDC" w14:textId="7DC24B5A" w:rsidR="00AF2617" w:rsidRPr="00AF2617" w:rsidRDefault="00AF2617" w:rsidP="00AF2617">
      <w:pPr>
        <w:suppressAutoHyphens w:val="0"/>
      </w:pPr>
      <w:r>
        <w:br w:type="page"/>
      </w:r>
    </w:p>
    <w:p w14:paraId="4518E69B" w14:textId="2D0B12D2" w:rsidR="00BC3812" w:rsidRDefault="00C65482" w:rsidP="00BC3812">
      <w:pPr>
        <w:pStyle w:val="Titre3"/>
      </w:pPr>
      <w:bookmarkStart w:id="18" w:name="_Toc219900218"/>
      <w:proofErr w:type="spellStart"/>
      <w:r>
        <w:t>X_Discovery</w:t>
      </w:r>
      <w:bookmarkEnd w:id="18"/>
      <w:proofErr w:type="spellEnd"/>
    </w:p>
    <w:tbl>
      <w:tblPr>
        <w:tblStyle w:val="Grilledutableau"/>
        <w:tblW w:w="0" w:type="auto"/>
        <w:tblLook w:val="04A0" w:firstRow="1" w:lastRow="0" w:firstColumn="1" w:lastColumn="0" w:noHBand="0" w:noVBand="1"/>
      </w:tblPr>
      <w:tblGrid>
        <w:gridCol w:w="1771"/>
        <w:gridCol w:w="879"/>
        <w:gridCol w:w="3268"/>
        <w:gridCol w:w="3143"/>
      </w:tblGrid>
      <w:tr w:rsidR="005F13D2" w:rsidRPr="005F13D2" w14:paraId="31632B2C" w14:textId="77777777" w:rsidTr="005F13D2">
        <w:trPr>
          <w:trHeight w:val="300"/>
        </w:trPr>
        <w:tc>
          <w:tcPr>
            <w:tcW w:w="1960" w:type="dxa"/>
            <w:noWrap/>
            <w:hideMark/>
          </w:tcPr>
          <w:p w14:paraId="7A4BFB6D" w14:textId="77777777" w:rsidR="005F13D2" w:rsidRPr="005F13D2" w:rsidRDefault="005F13D2">
            <w:pPr>
              <w:suppressAutoHyphens w:val="0"/>
            </w:pPr>
            <w:r w:rsidRPr="005F13D2">
              <w:t>Vulnérabilité</w:t>
            </w:r>
          </w:p>
        </w:tc>
        <w:tc>
          <w:tcPr>
            <w:tcW w:w="960" w:type="dxa"/>
            <w:noWrap/>
            <w:hideMark/>
          </w:tcPr>
          <w:p w14:paraId="4FF986E6" w14:textId="77777777" w:rsidR="005F13D2" w:rsidRPr="005F13D2" w:rsidRDefault="005F13D2" w:rsidP="005F13D2">
            <w:pPr>
              <w:suppressAutoHyphens w:val="0"/>
            </w:pPr>
            <w:r w:rsidRPr="005F13D2">
              <w:t>CVSS</w:t>
            </w:r>
          </w:p>
        </w:tc>
        <w:tc>
          <w:tcPr>
            <w:tcW w:w="3640" w:type="dxa"/>
            <w:noWrap/>
            <w:hideMark/>
          </w:tcPr>
          <w:p w14:paraId="32B8FA99" w14:textId="77777777" w:rsidR="005F13D2" w:rsidRPr="005F13D2" w:rsidRDefault="005F13D2" w:rsidP="005F13D2">
            <w:pPr>
              <w:suppressAutoHyphens w:val="0"/>
            </w:pPr>
            <w:r w:rsidRPr="005F13D2">
              <w:t>Technologie</w:t>
            </w:r>
          </w:p>
        </w:tc>
        <w:tc>
          <w:tcPr>
            <w:tcW w:w="3500" w:type="dxa"/>
            <w:noWrap/>
            <w:hideMark/>
          </w:tcPr>
          <w:p w14:paraId="7D729FA3" w14:textId="77777777" w:rsidR="005F13D2" w:rsidRPr="005F13D2" w:rsidRDefault="005F13D2" w:rsidP="005F13D2">
            <w:pPr>
              <w:suppressAutoHyphens w:val="0"/>
            </w:pPr>
            <w:r w:rsidRPr="005F13D2">
              <w:t>Version</w:t>
            </w:r>
          </w:p>
        </w:tc>
      </w:tr>
      <w:tr w:rsidR="005F13D2" w:rsidRPr="005F13D2" w14:paraId="3C22E7FB" w14:textId="77777777" w:rsidTr="005F13D2">
        <w:trPr>
          <w:trHeight w:val="300"/>
        </w:trPr>
        <w:tc>
          <w:tcPr>
            <w:tcW w:w="1960" w:type="dxa"/>
            <w:noWrap/>
            <w:hideMark/>
          </w:tcPr>
          <w:p w14:paraId="447C13AC" w14:textId="63E3CE49" w:rsidR="005F13D2" w:rsidRPr="005F13D2" w:rsidRDefault="005F13D2" w:rsidP="005F13D2">
            <w:pPr>
              <w:suppressAutoHyphens w:val="0"/>
            </w:pPr>
            <w:r w:rsidRPr="005F13D2">
              <w:t>CVE-</w:t>
            </w:r>
            <w:r w:rsidR="00BB3691">
              <w:t>1300</w:t>
            </w:r>
            <w:r w:rsidRPr="005F13D2">
              <w:t>-34677</w:t>
            </w:r>
          </w:p>
        </w:tc>
        <w:tc>
          <w:tcPr>
            <w:tcW w:w="960" w:type="dxa"/>
            <w:noWrap/>
            <w:hideMark/>
          </w:tcPr>
          <w:p w14:paraId="670B7B68" w14:textId="77777777" w:rsidR="005F13D2" w:rsidRPr="005F13D2" w:rsidRDefault="005F13D2" w:rsidP="005F13D2">
            <w:pPr>
              <w:suppressAutoHyphens w:val="0"/>
            </w:pPr>
            <w:r w:rsidRPr="005F13D2">
              <w:t>7.1</w:t>
            </w:r>
          </w:p>
        </w:tc>
        <w:tc>
          <w:tcPr>
            <w:tcW w:w="3640" w:type="dxa"/>
            <w:noWrap/>
            <w:hideMark/>
          </w:tcPr>
          <w:p w14:paraId="3E8A4163" w14:textId="77777777" w:rsidR="005F13D2" w:rsidRPr="005F13D2" w:rsidRDefault="005F13D2" w:rsidP="005F13D2">
            <w:pPr>
              <w:suppressAutoHyphens w:val="0"/>
            </w:pPr>
            <w:proofErr w:type="gramStart"/>
            <w:r w:rsidRPr="005F13D2">
              <w:t>nvidia</w:t>
            </w:r>
            <w:proofErr w:type="gramEnd"/>
            <w:r w:rsidRPr="005F13D2">
              <w:t>-driver-470</w:t>
            </w:r>
          </w:p>
        </w:tc>
        <w:tc>
          <w:tcPr>
            <w:tcW w:w="3500" w:type="dxa"/>
            <w:noWrap/>
            <w:hideMark/>
          </w:tcPr>
          <w:p w14:paraId="58FB4F6D" w14:textId="77777777" w:rsidR="005F13D2" w:rsidRPr="005F13D2" w:rsidRDefault="005F13D2" w:rsidP="005F13D2">
            <w:pPr>
              <w:suppressAutoHyphens w:val="0"/>
            </w:pPr>
            <w:r w:rsidRPr="005F13D2">
              <w:t>470.182.03-0ubuntu0.18.04.1</w:t>
            </w:r>
          </w:p>
        </w:tc>
      </w:tr>
      <w:tr w:rsidR="005F13D2" w:rsidRPr="005F13D2" w14:paraId="6DA12DC4" w14:textId="77777777" w:rsidTr="005F13D2">
        <w:trPr>
          <w:trHeight w:val="300"/>
        </w:trPr>
        <w:tc>
          <w:tcPr>
            <w:tcW w:w="1960" w:type="dxa"/>
            <w:noWrap/>
            <w:hideMark/>
          </w:tcPr>
          <w:p w14:paraId="222A6ACB" w14:textId="4E56A56C" w:rsidR="005F13D2" w:rsidRPr="005F13D2" w:rsidRDefault="005F13D2" w:rsidP="005F13D2">
            <w:pPr>
              <w:suppressAutoHyphens w:val="0"/>
            </w:pPr>
            <w:r w:rsidRPr="005F13D2">
              <w:t>CVE-</w:t>
            </w:r>
            <w:r w:rsidR="00BB3691">
              <w:t>1300</w:t>
            </w:r>
            <w:r w:rsidRPr="005F13D2">
              <w:t>-42263</w:t>
            </w:r>
          </w:p>
        </w:tc>
        <w:tc>
          <w:tcPr>
            <w:tcW w:w="960" w:type="dxa"/>
            <w:noWrap/>
            <w:hideMark/>
          </w:tcPr>
          <w:p w14:paraId="504FA2B8" w14:textId="77777777" w:rsidR="005F13D2" w:rsidRPr="005F13D2" w:rsidRDefault="005F13D2" w:rsidP="005F13D2">
            <w:pPr>
              <w:suppressAutoHyphens w:val="0"/>
            </w:pPr>
            <w:r w:rsidRPr="005F13D2">
              <w:t>7.1</w:t>
            </w:r>
          </w:p>
        </w:tc>
        <w:tc>
          <w:tcPr>
            <w:tcW w:w="3640" w:type="dxa"/>
            <w:noWrap/>
            <w:hideMark/>
          </w:tcPr>
          <w:p w14:paraId="1A2256CC" w14:textId="77777777" w:rsidR="005F13D2" w:rsidRPr="005F13D2" w:rsidRDefault="005F13D2" w:rsidP="005F13D2">
            <w:pPr>
              <w:suppressAutoHyphens w:val="0"/>
            </w:pPr>
            <w:proofErr w:type="gramStart"/>
            <w:r w:rsidRPr="005F13D2">
              <w:t>nvidia</w:t>
            </w:r>
            <w:proofErr w:type="gramEnd"/>
            <w:r w:rsidRPr="005F13D2">
              <w:t>-driver-470</w:t>
            </w:r>
          </w:p>
        </w:tc>
        <w:tc>
          <w:tcPr>
            <w:tcW w:w="3500" w:type="dxa"/>
            <w:noWrap/>
            <w:hideMark/>
          </w:tcPr>
          <w:p w14:paraId="32687D71" w14:textId="77777777" w:rsidR="005F13D2" w:rsidRPr="005F13D2" w:rsidRDefault="005F13D2" w:rsidP="005F13D2">
            <w:pPr>
              <w:suppressAutoHyphens w:val="0"/>
            </w:pPr>
            <w:r w:rsidRPr="005F13D2">
              <w:t>470.182.03-0ubuntu0.18.04.1</w:t>
            </w:r>
          </w:p>
        </w:tc>
      </w:tr>
      <w:tr w:rsidR="005F13D2" w:rsidRPr="005F13D2" w14:paraId="7E86856E" w14:textId="77777777" w:rsidTr="005F13D2">
        <w:trPr>
          <w:trHeight w:val="300"/>
        </w:trPr>
        <w:tc>
          <w:tcPr>
            <w:tcW w:w="1960" w:type="dxa"/>
            <w:noWrap/>
            <w:hideMark/>
          </w:tcPr>
          <w:p w14:paraId="5B65B09D" w14:textId="5B23418B" w:rsidR="005F13D2" w:rsidRPr="005F13D2" w:rsidRDefault="005F13D2" w:rsidP="005F13D2">
            <w:pPr>
              <w:suppressAutoHyphens w:val="0"/>
            </w:pPr>
            <w:r w:rsidRPr="005F13D2">
              <w:t>CVE-</w:t>
            </w:r>
            <w:r w:rsidR="00BB3691">
              <w:t>1300</w:t>
            </w:r>
            <w:r w:rsidRPr="005F13D2">
              <w:t>-42257</w:t>
            </w:r>
          </w:p>
        </w:tc>
        <w:tc>
          <w:tcPr>
            <w:tcW w:w="960" w:type="dxa"/>
            <w:noWrap/>
            <w:hideMark/>
          </w:tcPr>
          <w:p w14:paraId="67354CFA" w14:textId="77777777" w:rsidR="005F13D2" w:rsidRPr="005F13D2" w:rsidRDefault="005F13D2" w:rsidP="005F13D2">
            <w:pPr>
              <w:suppressAutoHyphens w:val="0"/>
            </w:pPr>
            <w:r w:rsidRPr="005F13D2">
              <w:t>7.3</w:t>
            </w:r>
          </w:p>
        </w:tc>
        <w:tc>
          <w:tcPr>
            <w:tcW w:w="3640" w:type="dxa"/>
            <w:noWrap/>
            <w:hideMark/>
          </w:tcPr>
          <w:p w14:paraId="02D6F9C7" w14:textId="77777777" w:rsidR="005F13D2" w:rsidRPr="005F13D2" w:rsidRDefault="005F13D2" w:rsidP="005F13D2">
            <w:pPr>
              <w:suppressAutoHyphens w:val="0"/>
            </w:pPr>
            <w:proofErr w:type="gramStart"/>
            <w:r w:rsidRPr="005F13D2">
              <w:t>nvidia</w:t>
            </w:r>
            <w:proofErr w:type="gramEnd"/>
            <w:r w:rsidRPr="005F13D2">
              <w:t>-driver-470</w:t>
            </w:r>
          </w:p>
        </w:tc>
        <w:tc>
          <w:tcPr>
            <w:tcW w:w="3500" w:type="dxa"/>
            <w:noWrap/>
            <w:hideMark/>
          </w:tcPr>
          <w:p w14:paraId="0C38EA70" w14:textId="77777777" w:rsidR="005F13D2" w:rsidRPr="005F13D2" w:rsidRDefault="005F13D2" w:rsidP="005F13D2">
            <w:pPr>
              <w:suppressAutoHyphens w:val="0"/>
            </w:pPr>
            <w:r w:rsidRPr="005F13D2">
              <w:t>470.182.03-0ubuntu0.18.04.1</w:t>
            </w:r>
          </w:p>
        </w:tc>
      </w:tr>
      <w:tr w:rsidR="005F13D2" w:rsidRPr="005F13D2" w14:paraId="453B2181" w14:textId="77777777" w:rsidTr="005F13D2">
        <w:trPr>
          <w:trHeight w:val="300"/>
        </w:trPr>
        <w:tc>
          <w:tcPr>
            <w:tcW w:w="1960" w:type="dxa"/>
            <w:noWrap/>
            <w:hideMark/>
          </w:tcPr>
          <w:p w14:paraId="09B9CD62" w14:textId="0DEE5039" w:rsidR="005F13D2" w:rsidRPr="005F13D2" w:rsidRDefault="005F13D2" w:rsidP="005F13D2">
            <w:pPr>
              <w:suppressAutoHyphens w:val="0"/>
            </w:pPr>
            <w:r w:rsidRPr="005F13D2">
              <w:t>CVE-</w:t>
            </w:r>
            <w:r w:rsidR="00BB3691">
              <w:t>1300</w:t>
            </w:r>
            <w:r w:rsidRPr="005F13D2">
              <w:t>-42258</w:t>
            </w:r>
          </w:p>
        </w:tc>
        <w:tc>
          <w:tcPr>
            <w:tcW w:w="960" w:type="dxa"/>
            <w:noWrap/>
            <w:hideMark/>
          </w:tcPr>
          <w:p w14:paraId="3808D9AE" w14:textId="77777777" w:rsidR="005F13D2" w:rsidRPr="005F13D2" w:rsidRDefault="005F13D2" w:rsidP="005F13D2">
            <w:pPr>
              <w:suppressAutoHyphens w:val="0"/>
            </w:pPr>
            <w:r w:rsidRPr="005F13D2">
              <w:t>7.3</w:t>
            </w:r>
          </w:p>
        </w:tc>
        <w:tc>
          <w:tcPr>
            <w:tcW w:w="3640" w:type="dxa"/>
            <w:noWrap/>
            <w:hideMark/>
          </w:tcPr>
          <w:p w14:paraId="4693C113" w14:textId="77777777" w:rsidR="005F13D2" w:rsidRPr="005F13D2" w:rsidRDefault="005F13D2" w:rsidP="005F13D2">
            <w:pPr>
              <w:suppressAutoHyphens w:val="0"/>
            </w:pPr>
            <w:proofErr w:type="gramStart"/>
            <w:r w:rsidRPr="005F13D2">
              <w:t>nvidia</w:t>
            </w:r>
            <w:proofErr w:type="gramEnd"/>
            <w:r w:rsidRPr="005F13D2">
              <w:t>-driver-470</w:t>
            </w:r>
          </w:p>
        </w:tc>
        <w:tc>
          <w:tcPr>
            <w:tcW w:w="3500" w:type="dxa"/>
            <w:noWrap/>
            <w:hideMark/>
          </w:tcPr>
          <w:p w14:paraId="2D62E014" w14:textId="77777777" w:rsidR="005F13D2" w:rsidRPr="005F13D2" w:rsidRDefault="005F13D2" w:rsidP="005F13D2">
            <w:pPr>
              <w:suppressAutoHyphens w:val="0"/>
            </w:pPr>
            <w:r w:rsidRPr="005F13D2">
              <w:t>470.182.03-0ubuntu0.18.04.1</w:t>
            </w:r>
          </w:p>
        </w:tc>
      </w:tr>
      <w:tr w:rsidR="005F13D2" w:rsidRPr="005F13D2" w14:paraId="08A5537A" w14:textId="77777777" w:rsidTr="005F13D2">
        <w:trPr>
          <w:trHeight w:val="300"/>
        </w:trPr>
        <w:tc>
          <w:tcPr>
            <w:tcW w:w="1960" w:type="dxa"/>
            <w:noWrap/>
            <w:hideMark/>
          </w:tcPr>
          <w:p w14:paraId="08811B39" w14:textId="77777777" w:rsidR="005F13D2" w:rsidRPr="005F13D2" w:rsidRDefault="005F13D2" w:rsidP="005F13D2">
            <w:pPr>
              <w:suppressAutoHyphens w:val="0"/>
            </w:pPr>
            <w:r w:rsidRPr="005F13D2">
              <w:t>CVE-2023-25515</w:t>
            </w:r>
          </w:p>
        </w:tc>
        <w:tc>
          <w:tcPr>
            <w:tcW w:w="960" w:type="dxa"/>
            <w:noWrap/>
            <w:hideMark/>
          </w:tcPr>
          <w:p w14:paraId="5BFE0683" w14:textId="77777777" w:rsidR="005F13D2" w:rsidRPr="005F13D2" w:rsidRDefault="005F13D2" w:rsidP="005F13D2">
            <w:pPr>
              <w:suppressAutoHyphens w:val="0"/>
            </w:pPr>
            <w:r w:rsidRPr="005F13D2">
              <w:t>7.6</w:t>
            </w:r>
          </w:p>
        </w:tc>
        <w:tc>
          <w:tcPr>
            <w:tcW w:w="3640" w:type="dxa"/>
            <w:noWrap/>
            <w:hideMark/>
          </w:tcPr>
          <w:p w14:paraId="3B4CC142" w14:textId="77777777" w:rsidR="005F13D2" w:rsidRPr="005F13D2" w:rsidRDefault="005F13D2" w:rsidP="005F13D2">
            <w:pPr>
              <w:suppressAutoHyphens w:val="0"/>
            </w:pPr>
            <w:proofErr w:type="gramStart"/>
            <w:r w:rsidRPr="005F13D2">
              <w:t>nvidia</w:t>
            </w:r>
            <w:proofErr w:type="gramEnd"/>
            <w:r w:rsidRPr="005F13D2">
              <w:t>-driver-470</w:t>
            </w:r>
          </w:p>
        </w:tc>
        <w:tc>
          <w:tcPr>
            <w:tcW w:w="3500" w:type="dxa"/>
            <w:noWrap/>
            <w:hideMark/>
          </w:tcPr>
          <w:p w14:paraId="0A9EC983" w14:textId="77777777" w:rsidR="005F13D2" w:rsidRPr="005F13D2" w:rsidRDefault="005F13D2" w:rsidP="005F13D2">
            <w:pPr>
              <w:suppressAutoHyphens w:val="0"/>
            </w:pPr>
            <w:r w:rsidRPr="005F13D2">
              <w:t>470.182.03-0ubuntu0.18.04.1</w:t>
            </w:r>
          </w:p>
        </w:tc>
      </w:tr>
      <w:tr w:rsidR="005F13D2" w:rsidRPr="005F13D2" w14:paraId="71FBD2F9" w14:textId="77777777" w:rsidTr="005F13D2">
        <w:trPr>
          <w:trHeight w:val="300"/>
        </w:trPr>
        <w:tc>
          <w:tcPr>
            <w:tcW w:w="1960" w:type="dxa"/>
            <w:noWrap/>
            <w:hideMark/>
          </w:tcPr>
          <w:p w14:paraId="49801B3A" w14:textId="128E46AD" w:rsidR="005F13D2" w:rsidRPr="005F13D2" w:rsidRDefault="005F13D2" w:rsidP="005F13D2">
            <w:pPr>
              <w:suppressAutoHyphens w:val="0"/>
            </w:pPr>
            <w:r w:rsidRPr="005F13D2">
              <w:t>CVE-</w:t>
            </w:r>
            <w:r w:rsidR="00BB3691">
              <w:t>1997</w:t>
            </w:r>
            <w:r w:rsidRPr="005F13D2">
              <w:t>-1052</w:t>
            </w:r>
          </w:p>
        </w:tc>
        <w:tc>
          <w:tcPr>
            <w:tcW w:w="960" w:type="dxa"/>
            <w:noWrap/>
            <w:hideMark/>
          </w:tcPr>
          <w:p w14:paraId="52A16AD8" w14:textId="77777777" w:rsidR="005F13D2" w:rsidRPr="005F13D2" w:rsidRDefault="005F13D2" w:rsidP="005F13D2">
            <w:pPr>
              <w:suppressAutoHyphens w:val="0"/>
            </w:pPr>
            <w:r w:rsidRPr="005F13D2">
              <w:t>7.8</w:t>
            </w:r>
          </w:p>
        </w:tc>
        <w:tc>
          <w:tcPr>
            <w:tcW w:w="3640" w:type="dxa"/>
            <w:noWrap/>
            <w:hideMark/>
          </w:tcPr>
          <w:p w14:paraId="158CB417" w14:textId="77777777" w:rsidR="005F13D2" w:rsidRPr="005F13D2" w:rsidRDefault="005F13D2" w:rsidP="005F13D2">
            <w:pPr>
              <w:suppressAutoHyphens w:val="0"/>
            </w:pPr>
            <w:proofErr w:type="gramStart"/>
            <w:r w:rsidRPr="005F13D2">
              <w:t>nvidia</w:t>
            </w:r>
            <w:proofErr w:type="gramEnd"/>
            <w:r w:rsidRPr="005F13D2">
              <w:t>-driver-455</w:t>
            </w:r>
          </w:p>
        </w:tc>
        <w:tc>
          <w:tcPr>
            <w:tcW w:w="3500" w:type="dxa"/>
            <w:noWrap/>
            <w:hideMark/>
          </w:tcPr>
          <w:p w14:paraId="51E5A51B" w14:textId="77777777" w:rsidR="005F13D2" w:rsidRPr="005F13D2" w:rsidRDefault="005F13D2" w:rsidP="005F13D2">
            <w:pPr>
              <w:suppressAutoHyphens w:val="0"/>
            </w:pPr>
            <w:r w:rsidRPr="005F13D2">
              <w:t>460.91.03-0ubuntu0.18.04.1</w:t>
            </w:r>
          </w:p>
        </w:tc>
      </w:tr>
      <w:tr w:rsidR="005F13D2" w:rsidRPr="005F13D2" w14:paraId="07B1167A" w14:textId="77777777" w:rsidTr="005F13D2">
        <w:trPr>
          <w:trHeight w:val="300"/>
        </w:trPr>
        <w:tc>
          <w:tcPr>
            <w:tcW w:w="1960" w:type="dxa"/>
            <w:noWrap/>
            <w:hideMark/>
          </w:tcPr>
          <w:p w14:paraId="64D99650" w14:textId="0C1B971C" w:rsidR="005F13D2" w:rsidRPr="005F13D2" w:rsidRDefault="005F13D2" w:rsidP="005F13D2">
            <w:pPr>
              <w:suppressAutoHyphens w:val="0"/>
            </w:pPr>
            <w:r w:rsidRPr="005F13D2">
              <w:t>CVE-</w:t>
            </w:r>
            <w:r w:rsidR="00BB3691">
              <w:t>1997</w:t>
            </w:r>
            <w:r w:rsidRPr="005F13D2">
              <w:t>-1076</w:t>
            </w:r>
          </w:p>
        </w:tc>
        <w:tc>
          <w:tcPr>
            <w:tcW w:w="960" w:type="dxa"/>
            <w:noWrap/>
            <w:hideMark/>
          </w:tcPr>
          <w:p w14:paraId="0A685EA5" w14:textId="77777777" w:rsidR="005F13D2" w:rsidRPr="005F13D2" w:rsidRDefault="005F13D2" w:rsidP="005F13D2">
            <w:pPr>
              <w:suppressAutoHyphens w:val="0"/>
            </w:pPr>
            <w:r w:rsidRPr="005F13D2">
              <w:t>7.8</w:t>
            </w:r>
          </w:p>
        </w:tc>
        <w:tc>
          <w:tcPr>
            <w:tcW w:w="3640" w:type="dxa"/>
            <w:noWrap/>
            <w:hideMark/>
          </w:tcPr>
          <w:p w14:paraId="6103A2C7" w14:textId="77777777" w:rsidR="005F13D2" w:rsidRPr="005F13D2" w:rsidRDefault="005F13D2" w:rsidP="005F13D2">
            <w:pPr>
              <w:suppressAutoHyphens w:val="0"/>
            </w:pPr>
            <w:proofErr w:type="gramStart"/>
            <w:r w:rsidRPr="005F13D2">
              <w:t>nvidia</w:t>
            </w:r>
            <w:proofErr w:type="gramEnd"/>
            <w:r w:rsidRPr="005F13D2">
              <w:t>-driver-455</w:t>
            </w:r>
          </w:p>
        </w:tc>
        <w:tc>
          <w:tcPr>
            <w:tcW w:w="3500" w:type="dxa"/>
            <w:noWrap/>
            <w:hideMark/>
          </w:tcPr>
          <w:p w14:paraId="63888707" w14:textId="77777777" w:rsidR="005F13D2" w:rsidRPr="005F13D2" w:rsidRDefault="005F13D2" w:rsidP="005F13D2">
            <w:pPr>
              <w:suppressAutoHyphens w:val="0"/>
            </w:pPr>
            <w:r w:rsidRPr="005F13D2">
              <w:t>460.91.03-0ubuntu0.18.04.1</w:t>
            </w:r>
          </w:p>
        </w:tc>
      </w:tr>
      <w:tr w:rsidR="005F13D2" w:rsidRPr="005F13D2" w14:paraId="5DC6C36B" w14:textId="77777777" w:rsidTr="005F13D2">
        <w:trPr>
          <w:trHeight w:val="300"/>
        </w:trPr>
        <w:tc>
          <w:tcPr>
            <w:tcW w:w="1960" w:type="dxa"/>
            <w:noWrap/>
            <w:hideMark/>
          </w:tcPr>
          <w:p w14:paraId="2FB7EE42" w14:textId="2C261BFC" w:rsidR="005F13D2" w:rsidRPr="005F13D2" w:rsidRDefault="005F13D2" w:rsidP="005F13D2">
            <w:pPr>
              <w:suppressAutoHyphens w:val="0"/>
            </w:pPr>
            <w:r w:rsidRPr="005F13D2">
              <w:t>CVE-</w:t>
            </w:r>
            <w:r w:rsidR="00BB3691">
              <w:t>1300</w:t>
            </w:r>
            <w:r w:rsidRPr="005F13D2">
              <w:t>-31607</w:t>
            </w:r>
          </w:p>
        </w:tc>
        <w:tc>
          <w:tcPr>
            <w:tcW w:w="960" w:type="dxa"/>
            <w:noWrap/>
            <w:hideMark/>
          </w:tcPr>
          <w:p w14:paraId="3E3C2CB3" w14:textId="77777777" w:rsidR="005F13D2" w:rsidRPr="005F13D2" w:rsidRDefault="005F13D2" w:rsidP="005F13D2">
            <w:pPr>
              <w:suppressAutoHyphens w:val="0"/>
            </w:pPr>
            <w:r w:rsidRPr="005F13D2">
              <w:t>7.8</w:t>
            </w:r>
          </w:p>
        </w:tc>
        <w:tc>
          <w:tcPr>
            <w:tcW w:w="3640" w:type="dxa"/>
            <w:noWrap/>
            <w:hideMark/>
          </w:tcPr>
          <w:p w14:paraId="258B96E3" w14:textId="77777777" w:rsidR="005F13D2" w:rsidRPr="005F13D2" w:rsidRDefault="005F13D2" w:rsidP="005F13D2">
            <w:pPr>
              <w:suppressAutoHyphens w:val="0"/>
            </w:pPr>
            <w:proofErr w:type="gramStart"/>
            <w:r w:rsidRPr="005F13D2">
              <w:t>nvidia</w:t>
            </w:r>
            <w:proofErr w:type="gramEnd"/>
            <w:r w:rsidRPr="005F13D2">
              <w:t>-driver-470</w:t>
            </w:r>
          </w:p>
        </w:tc>
        <w:tc>
          <w:tcPr>
            <w:tcW w:w="3500" w:type="dxa"/>
            <w:noWrap/>
            <w:hideMark/>
          </w:tcPr>
          <w:p w14:paraId="77283D5B" w14:textId="77777777" w:rsidR="005F13D2" w:rsidRPr="005F13D2" w:rsidRDefault="005F13D2" w:rsidP="005F13D2">
            <w:pPr>
              <w:suppressAutoHyphens w:val="0"/>
            </w:pPr>
            <w:r w:rsidRPr="005F13D2">
              <w:t>470.182.03-0ubuntu0.18.04.1</w:t>
            </w:r>
          </w:p>
        </w:tc>
      </w:tr>
      <w:tr w:rsidR="005F13D2" w:rsidRPr="005F13D2" w14:paraId="2C704371" w14:textId="77777777" w:rsidTr="005F13D2">
        <w:trPr>
          <w:trHeight w:val="300"/>
        </w:trPr>
        <w:tc>
          <w:tcPr>
            <w:tcW w:w="1960" w:type="dxa"/>
            <w:noWrap/>
            <w:hideMark/>
          </w:tcPr>
          <w:p w14:paraId="2D43C759" w14:textId="711F9E34" w:rsidR="005F13D2" w:rsidRPr="005F13D2" w:rsidRDefault="005F13D2" w:rsidP="005F13D2">
            <w:pPr>
              <w:suppressAutoHyphens w:val="0"/>
            </w:pPr>
            <w:r w:rsidRPr="005F13D2">
              <w:t>CVE-</w:t>
            </w:r>
            <w:r w:rsidR="00BB3691">
              <w:t>1300</w:t>
            </w:r>
            <w:r w:rsidRPr="005F13D2">
              <w:t>-31608</w:t>
            </w:r>
          </w:p>
        </w:tc>
        <w:tc>
          <w:tcPr>
            <w:tcW w:w="960" w:type="dxa"/>
            <w:noWrap/>
            <w:hideMark/>
          </w:tcPr>
          <w:p w14:paraId="1C437541" w14:textId="77777777" w:rsidR="005F13D2" w:rsidRPr="005F13D2" w:rsidRDefault="005F13D2" w:rsidP="005F13D2">
            <w:pPr>
              <w:suppressAutoHyphens w:val="0"/>
            </w:pPr>
            <w:r w:rsidRPr="005F13D2">
              <w:t>7.8</w:t>
            </w:r>
          </w:p>
        </w:tc>
        <w:tc>
          <w:tcPr>
            <w:tcW w:w="3640" w:type="dxa"/>
            <w:noWrap/>
            <w:hideMark/>
          </w:tcPr>
          <w:p w14:paraId="62F602DF" w14:textId="77777777" w:rsidR="005F13D2" w:rsidRPr="005F13D2" w:rsidRDefault="005F13D2" w:rsidP="005F13D2">
            <w:pPr>
              <w:suppressAutoHyphens w:val="0"/>
            </w:pPr>
            <w:proofErr w:type="gramStart"/>
            <w:r w:rsidRPr="005F13D2">
              <w:t>nvidia</w:t>
            </w:r>
            <w:proofErr w:type="gramEnd"/>
            <w:r w:rsidRPr="005F13D2">
              <w:t>-driver-470</w:t>
            </w:r>
          </w:p>
        </w:tc>
        <w:tc>
          <w:tcPr>
            <w:tcW w:w="3500" w:type="dxa"/>
            <w:noWrap/>
            <w:hideMark/>
          </w:tcPr>
          <w:p w14:paraId="12D91110" w14:textId="77777777" w:rsidR="005F13D2" w:rsidRPr="005F13D2" w:rsidRDefault="005F13D2" w:rsidP="005F13D2">
            <w:pPr>
              <w:suppressAutoHyphens w:val="0"/>
            </w:pPr>
            <w:r w:rsidRPr="005F13D2">
              <w:t>470.182.03-0ubuntu0.18.04.1</w:t>
            </w:r>
          </w:p>
        </w:tc>
      </w:tr>
      <w:tr w:rsidR="005F13D2" w:rsidRPr="005F13D2" w14:paraId="46097111" w14:textId="77777777" w:rsidTr="005F13D2">
        <w:trPr>
          <w:trHeight w:val="300"/>
        </w:trPr>
        <w:tc>
          <w:tcPr>
            <w:tcW w:w="1960" w:type="dxa"/>
            <w:noWrap/>
            <w:hideMark/>
          </w:tcPr>
          <w:p w14:paraId="69D81B78" w14:textId="1036DA21" w:rsidR="005F13D2" w:rsidRPr="005F13D2" w:rsidRDefault="005F13D2" w:rsidP="005F13D2">
            <w:pPr>
              <w:suppressAutoHyphens w:val="0"/>
            </w:pPr>
            <w:r w:rsidRPr="005F13D2">
              <w:t>CVE-</w:t>
            </w:r>
            <w:r w:rsidR="00BB3691">
              <w:t>1300</w:t>
            </w:r>
            <w:r w:rsidRPr="005F13D2">
              <w:t>-34670</w:t>
            </w:r>
          </w:p>
        </w:tc>
        <w:tc>
          <w:tcPr>
            <w:tcW w:w="960" w:type="dxa"/>
            <w:noWrap/>
            <w:hideMark/>
          </w:tcPr>
          <w:p w14:paraId="22A2A722" w14:textId="77777777" w:rsidR="005F13D2" w:rsidRPr="005F13D2" w:rsidRDefault="005F13D2" w:rsidP="005F13D2">
            <w:pPr>
              <w:suppressAutoHyphens w:val="0"/>
            </w:pPr>
            <w:r w:rsidRPr="005F13D2">
              <w:t>7.8</w:t>
            </w:r>
          </w:p>
        </w:tc>
        <w:tc>
          <w:tcPr>
            <w:tcW w:w="3640" w:type="dxa"/>
            <w:noWrap/>
            <w:hideMark/>
          </w:tcPr>
          <w:p w14:paraId="54F28357" w14:textId="77777777" w:rsidR="005F13D2" w:rsidRPr="005F13D2" w:rsidRDefault="005F13D2" w:rsidP="005F13D2">
            <w:pPr>
              <w:suppressAutoHyphens w:val="0"/>
            </w:pPr>
            <w:proofErr w:type="gramStart"/>
            <w:r w:rsidRPr="005F13D2">
              <w:t>nvidia</w:t>
            </w:r>
            <w:proofErr w:type="gramEnd"/>
            <w:r w:rsidRPr="005F13D2">
              <w:t>-driver-470</w:t>
            </w:r>
          </w:p>
        </w:tc>
        <w:tc>
          <w:tcPr>
            <w:tcW w:w="3500" w:type="dxa"/>
            <w:noWrap/>
            <w:hideMark/>
          </w:tcPr>
          <w:p w14:paraId="76A57F16" w14:textId="77777777" w:rsidR="005F13D2" w:rsidRPr="005F13D2" w:rsidRDefault="005F13D2" w:rsidP="005F13D2">
            <w:pPr>
              <w:suppressAutoHyphens w:val="0"/>
            </w:pPr>
            <w:r w:rsidRPr="005F13D2">
              <w:t>470.182.03-0ubuntu0.18.04.1</w:t>
            </w:r>
          </w:p>
        </w:tc>
      </w:tr>
      <w:tr w:rsidR="005F13D2" w:rsidRPr="005F13D2" w14:paraId="5648DA9B" w14:textId="77777777" w:rsidTr="005F13D2">
        <w:trPr>
          <w:trHeight w:val="300"/>
        </w:trPr>
        <w:tc>
          <w:tcPr>
            <w:tcW w:w="1960" w:type="dxa"/>
            <w:noWrap/>
            <w:hideMark/>
          </w:tcPr>
          <w:p w14:paraId="73437F9A" w14:textId="6ECC649E" w:rsidR="005F13D2" w:rsidRPr="005F13D2" w:rsidRDefault="005F13D2" w:rsidP="005F13D2">
            <w:pPr>
              <w:suppressAutoHyphens w:val="0"/>
            </w:pPr>
            <w:r w:rsidRPr="005F13D2">
              <w:t>CVE-</w:t>
            </w:r>
            <w:r w:rsidR="00BB3691">
              <w:t>1300</w:t>
            </w:r>
            <w:r w:rsidRPr="005F13D2">
              <w:t>-42254</w:t>
            </w:r>
          </w:p>
        </w:tc>
        <w:tc>
          <w:tcPr>
            <w:tcW w:w="960" w:type="dxa"/>
            <w:noWrap/>
            <w:hideMark/>
          </w:tcPr>
          <w:p w14:paraId="7F831C65" w14:textId="77777777" w:rsidR="005F13D2" w:rsidRPr="005F13D2" w:rsidRDefault="005F13D2" w:rsidP="005F13D2">
            <w:pPr>
              <w:suppressAutoHyphens w:val="0"/>
            </w:pPr>
            <w:r w:rsidRPr="005F13D2">
              <w:t>7.8</w:t>
            </w:r>
          </w:p>
        </w:tc>
        <w:tc>
          <w:tcPr>
            <w:tcW w:w="3640" w:type="dxa"/>
            <w:noWrap/>
            <w:hideMark/>
          </w:tcPr>
          <w:p w14:paraId="63E54CCB" w14:textId="77777777" w:rsidR="005F13D2" w:rsidRPr="005F13D2" w:rsidRDefault="005F13D2" w:rsidP="005F13D2">
            <w:pPr>
              <w:suppressAutoHyphens w:val="0"/>
            </w:pPr>
            <w:proofErr w:type="gramStart"/>
            <w:r w:rsidRPr="005F13D2">
              <w:t>nvidia</w:t>
            </w:r>
            <w:proofErr w:type="gramEnd"/>
            <w:r w:rsidRPr="005F13D2">
              <w:t>-driver-470</w:t>
            </w:r>
          </w:p>
        </w:tc>
        <w:tc>
          <w:tcPr>
            <w:tcW w:w="3500" w:type="dxa"/>
            <w:noWrap/>
            <w:hideMark/>
          </w:tcPr>
          <w:p w14:paraId="6EBFFC8F" w14:textId="77777777" w:rsidR="005F13D2" w:rsidRPr="005F13D2" w:rsidRDefault="005F13D2" w:rsidP="005F13D2">
            <w:pPr>
              <w:suppressAutoHyphens w:val="0"/>
            </w:pPr>
            <w:r w:rsidRPr="005F13D2">
              <w:t>470.182.03-0ubuntu0.18.04.1</w:t>
            </w:r>
          </w:p>
        </w:tc>
      </w:tr>
      <w:tr w:rsidR="005F13D2" w:rsidRPr="005F13D2" w14:paraId="4137ED51" w14:textId="77777777" w:rsidTr="005F13D2">
        <w:trPr>
          <w:trHeight w:val="300"/>
        </w:trPr>
        <w:tc>
          <w:tcPr>
            <w:tcW w:w="1960" w:type="dxa"/>
            <w:noWrap/>
            <w:hideMark/>
          </w:tcPr>
          <w:p w14:paraId="43F75270" w14:textId="651AD4AA" w:rsidR="005F13D2" w:rsidRPr="005F13D2" w:rsidRDefault="005F13D2" w:rsidP="005F13D2">
            <w:pPr>
              <w:suppressAutoHyphens w:val="0"/>
            </w:pPr>
            <w:r w:rsidRPr="005F13D2">
              <w:t>CVE-</w:t>
            </w:r>
            <w:r w:rsidR="00BB3691">
              <w:t>1300</w:t>
            </w:r>
            <w:r w:rsidRPr="005F13D2">
              <w:t>-42255</w:t>
            </w:r>
          </w:p>
        </w:tc>
        <w:tc>
          <w:tcPr>
            <w:tcW w:w="960" w:type="dxa"/>
            <w:noWrap/>
            <w:hideMark/>
          </w:tcPr>
          <w:p w14:paraId="02225C45" w14:textId="77777777" w:rsidR="005F13D2" w:rsidRPr="005F13D2" w:rsidRDefault="005F13D2" w:rsidP="005F13D2">
            <w:pPr>
              <w:suppressAutoHyphens w:val="0"/>
            </w:pPr>
            <w:r w:rsidRPr="005F13D2">
              <w:t>7.8</w:t>
            </w:r>
          </w:p>
        </w:tc>
        <w:tc>
          <w:tcPr>
            <w:tcW w:w="3640" w:type="dxa"/>
            <w:noWrap/>
            <w:hideMark/>
          </w:tcPr>
          <w:p w14:paraId="7B3A84C6" w14:textId="77777777" w:rsidR="005F13D2" w:rsidRPr="005F13D2" w:rsidRDefault="005F13D2" w:rsidP="005F13D2">
            <w:pPr>
              <w:suppressAutoHyphens w:val="0"/>
            </w:pPr>
            <w:proofErr w:type="gramStart"/>
            <w:r w:rsidRPr="005F13D2">
              <w:t>nvidia</w:t>
            </w:r>
            <w:proofErr w:type="gramEnd"/>
            <w:r w:rsidRPr="005F13D2">
              <w:t>-driver-470</w:t>
            </w:r>
          </w:p>
        </w:tc>
        <w:tc>
          <w:tcPr>
            <w:tcW w:w="3500" w:type="dxa"/>
            <w:noWrap/>
            <w:hideMark/>
          </w:tcPr>
          <w:p w14:paraId="0F04AB9A" w14:textId="77777777" w:rsidR="005F13D2" w:rsidRPr="005F13D2" w:rsidRDefault="005F13D2" w:rsidP="005F13D2">
            <w:pPr>
              <w:suppressAutoHyphens w:val="0"/>
            </w:pPr>
            <w:r w:rsidRPr="005F13D2">
              <w:t>470.182.03-0ubuntu0.18.04.1</w:t>
            </w:r>
          </w:p>
        </w:tc>
      </w:tr>
      <w:tr w:rsidR="005F13D2" w:rsidRPr="005F13D2" w14:paraId="597BA275" w14:textId="77777777" w:rsidTr="005F13D2">
        <w:trPr>
          <w:trHeight w:val="300"/>
        </w:trPr>
        <w:tc>
          <w:tcPr>
            <w:tcW w:w="1960" w:type="dxa"/>
            <w:noWrap/>
            <w:hideMark/>
          </w:tcPr>
          <w:p w14:paraId="19980303" w14:textId="082F5524" w:rsidR="005F13D2" w:rsidRPr="005F13D2" w:rsidRDefault="005F13D2" w:rsidP="005F13D2">
            <w:pPr>
              <w:suppressAutoHyphens w:val="0"/>
            </w:pPr>
            <w:r w:rsidRPr="005F13D2">
              <w:t>CVE-</w:t>
            </w:r>
            <w:r w:rsidR="00BB3691">
              <w:t>1300</w:t>
            </w:r>
            <w:r w:rsidRPr="005F13D2">
              <w:t>-42256</w:t>
            </w:r>
          </w:p>
        </w:tc>
        <w:tc>
          <w:tcPr>
            <w:tcW w:w="960" w:type="dxa"/>
            <w:noWrap/>
            <w:hideMark/>
          </w:tcPr>
          <w:p w14:paraId="77B8419C" w14:textId="77777777" w:rsidR="005F13D2" w:rsidRPr="005F13D2" w:rsidRDefault="005F13D2" w:rsidP="005F13D2">
            <w:pPr>
              <w:suppressAutoHyphens w:val="0"/>
            </w:pPr>
            <w:r w:rsidRPr="005F13D2">
              <w:t>7.8</w:t>
            </w:r>
          </w:p>
        </w:tc>
        <w:tc>
          <w:tcPr>
            <w:tcW w:w="3640" w:type="dxa"/>
            <w:noWrap/>
            <w:hideMark/>
          </w:tcPr>
          <w:p w14:paraId="72B9EE5C" w14:textId="77777777" w:rsidR="005F13D2" w:rsidRPr="005F13D2" w:rsidRDefault="005F13D2" w:rsidP="005F13D2">
            <w:pPr>
              <w:suppressAutoHyphens w:val="0"/>
            </w:pPr>
            <w:proofErr w:type="gramStart"/>
            <w:r w:rsidRPr="005F13D2">
              <w:t>nvidia</w:t>
            </w:r>
            <w:proofErr w:type="gramEnd"/>
            <w:r w:rsidRPr="005F13D2">
              <w:t>-driver-470</w:t>
            </w:r>
          </w:p>
        </w:tc>
        <w:tc>
          <w:tcPr>
            <w:tcW w:w="3500" w:type="dxa"/>
            <w:noWrap/>
            <w:hideMark/>
          </w:tcPr>
          <w:p w14:paraId="61FA46D1" w14:textId="77777777" w:rsidR="005F13D2" w:rsidRPr="005F13D2" w:rsidRDefault="005F13D2" w:rsidP="005F13D2">
            <w:pPr>
              <w:suppressAutoHyphens w:val="0"/>
            </w:pPr>
            <w:r w:rsidRPr="005F13D2">
              <w:t>470.182.03-0ubuntu0.18.04.1</w:t>
            </w:r>
          </w:p>
        </w:tc>
      </w:tr>
      <w:tr w:rsidR="005F13D2" w:rsidRPr="005F13D2" w14:paraId="7D89FA7E" w14:textId="77777777" w:rsidTr="005F13D2">
        <w:trPr>
          <w:trHeight w:val="300"/>
        </w:trPr>
        <w:tc>
          <w:tcPr>
            <w:tcW w:w="1960" w:type="dxa"/>
            <w:noWrap/>
            <w:hideMark/>
          </w:tcPr>
          <w:p w14:paraId="771436DF" w14:textId="6B1863C8" w:rsidR="005F13D2" w:rsidRPr="005F13D2" w:rsidRDefault="005F13D2" w:rsidP="005F13D2">
            <w:pPr>
              <w:suppressAutoHyphens w:val="0"/>
            </w:pPr>
            <w:r w:rsidRPr="005F13D2">
              <w:t>CVE-</w:t>
            </w:r>
            <w:r w:rsidR="00BB3691">
              <w:t>1300</w:t>
            </w:r>
            <w:r w:rsidRPr="005F13D2">
              <w:t>-42260</w:t>
            </w:r>
          </w:p>
        </w:tc>
        <w:tc>
          <w:tcPr>
            <w:tcW w:w="960" w:type="dxa"/>
            <w:noWrap/>
            <w:hideMark/>
          </w:tcPr>
          <w:p w14:paraId="5D89F714" w14:textId="77777777" w:rsidR="005F13D2" w:rsidRPr="005F13D2" w:rsidRDefault="005F13D2" w:rsidP="005F13D2">
            <w:pPr>
              <w:suppressAutoHyphens w:val="0"/>
            </w:pPr>
            <w:r w:rsidRPr="005F13D2">
              <w:t>7.8</w:t>
            </w:r>
          </w:p>
        </w:tc>
        <w:tc>
          <w:tcPr>
            <w:tcW w:w="3640" w:type="dxa"/>
            <w:noWrap/>
            <w:hideMark/>
          </w:tcPr>
          <w:p w14:paraId="10D8B407" w14:textId="77777777" w:rsidR="005F13D2" w:rsidRPr="005F13D2" w:rsidRDefault="005F13D2" w:rsidP="005F13D2">
            <w:pPr>
              <w:suppressAutoHyphens w:val="0"/>
            </w:pPr>
            <w:proofErr w:type="gramStart"/>
            <w:r w:rsidRPr="005F13D2">
              <w:t>nvidia</w:t>
            </w:r>
            <w:proofErr w:type="gramEnd"/>
            <w:r w:rsidRPr="005F13D2">
              <w:t>-driver-470</w:t>
            </w:r>
          </w:p>
        </w:tc>
        <w:tc>
          <w:tcPr>
            <w:tcW w:w="3500" w:type="dxa"/>
            <w:noWrap/>
            <w:hideMark/>
          </w:tcPr>
          <w:p w14:paraId="647F2A63" w14:textId="77777777" w:rsidR="005F13D2" w:rsidRPr="005F13D2" w:rsidRDefault="005F13D2" w:rsidP="005F13D2">
            <w:pPr>
              <w:suppressAutoHyphens w:val="0"/>
            </w:pPr>
            <w:r w:rsidRPr="005F13D2">
              <w:t>470.182.03-0ubuntu0.18.04.1</w:t>
            </w:r>
          </w:p>
        </w:tc>
      </w:tr>
      <w:tr w:rsidR="005F13D2" w:rsidRPr="005F13D2" w14:paraId="60970A45" w14:textId="77777777" w:rsidTr="005F13D2">
        <w:trPr>
          <w:trHeight w:val="300"/>
        </w:trPr>
        <w:tc>
          <w:tcPr>
            <w:tcW w:w="1960" w:type="dxa"/>
            <w:noWrap/>
            <w:hideMark/>
          </w:tcPr>
          <w:p w14:paraId="315BAE82" w14:textId="4ABD6BF2" w:rsidR="005F13D2" w:rsidRPr="005F13D2" w:rsidRDefault="005F13D2" w:rsidP="005F13D2">
            <w:pPr>
              <w:suppressAutoHyphens w:val="0"/>
            </w:pPr>
            <w:r w:rsidRPr="005F13D2">
              <w:t>CVE-</w:t>
            </w:r>
            <w:r w:rsidR="00BB3691">
              <w:t>1300</w:t>
            </w:r>
            <w:r w:rsidRPr="005F13D2">
              <w:t>-42261</w:t>
            </w:r>
          </w:p>
        </w:tc>
        <w:tc>
          <w:tcPr>
            <w:tcW w:w="960" w:type="dxa"/>
            <w:noWrap/>
            <w:hideMark/>
          </w:tcPr>
          <w:p w14:paraId="25427916" w14:textId="77777777" w:rsidR="005F13D2" w:rsidRPr="005F13D2" w:rsidRDefault="005F13D2" w:rsidP="005F13D2">
            <w:pPr>
              <w:suppressAutoHyphens w:val="0"/>
            </w:pPr>
            <w:r w:rsidRPr="005F13D2">
              <w:t>7.8</w:t>
            </w:r>
          </w:p>
        </w:tc>
        <w:tc>
          <w:tcPr>
            <w:tcW w:w="3640" w:type="dxa"/>
            <w:noWrap/>
            <w:hideMark/>
          </w:tcPr>
          <w:p w14:paraId="022BFBE4" w14:textId="77777777" w:rsidR="005F13D2" w:rsidRPr="005F13D2" w:rsidRDefault="005F13D2" w:rsidP="005F13D2">
            <w:pPr>
              <w:suppressAutoHyphens w:val="0"/>
            </w:pPr>
            <w:proofErr w:type="gramStart"/>
            <w:r w:rsidRPr="005F13D2">
              <w:t>nvidia</w:t>
            </w:r>
            <w:proofErr w:type="gramEnd"/>
            <w:r w:rsidRPr="005F13D2">
              <w:t>-driver-470</w:t>
            </w:r>
          </w:p>
        </w:tc>
        <w:tc>
          <w:tcPr>
            <w:tcW w:w="3500" w:type="dxa"/>
            <w:noWrap/>
            <w:hideMark/>
          </w:tcPr>
          <w:p w14:paraId="6C6B0476" w14:textId="77777777" w:rsidR="005F13D2" w:rsidRPr="005F13D2" w:rsidRDefault="005F13D2" w:rsidP="005F13D2">
            <w:pPr>
              <w:suppressAutoHyphens w:val="0"/>
            </w:pPr>
            <w:r w:rsidRPr="005F13D2">
              <w:t>470.182.03-0ubuntu0.18.04.1</w:t>
            </w:r>
          </w:p>
        </w:tc>
      </w:tr>
      <w:tr w:rsidR="005F13D2" w:rsidRPr="005F13D2" w14:paraId="0C8F404A" w14:textId="77777777" w:rsidTr="005F13D2">
        <w:trPr>
          <w:trHeight w:val="300"/>
        </w:trPr>
        <w:tc>
          <w:tcPr>
            <w:tcW w:w="1960" w:type="dxa"/>
            <w:noWrap/>
            <w:hideMark/>
          </w:tcPr>
          <w:p w14:paraId="1D71DD19" w14:textId="254044AC" w:rsidR="005F13D2" w:rsidRPr="005F13D2" w:rsidRDefault="005F13D2" w:rsidP="005F13D2">
            <w:pPr>
              <w:suppressAutoHyphens w:val="0"/>
            </w:pPr>
            <w:r w:rsidRPr="005F13D2">
              <w:t>CVE-</w:t>
            </w:r>
            <w:r w:rsidR="00BB3691">
              <w:t>1300</w:t>
            </w:r>
            <w:r w:rsidRPr="005F13D2">
              <w:t>-42262</w:t>
            </w:r>
          </w:p>
        </w:tc>
        <w:tc>
          <w:tcPr>
            <w:tcW w:w="960" w:type="dxa"/>
            <w:noWrap/>
            <w:hideMark/>
          </w:tcPr>
          <w:p w14:paraId="343BCE5E" w14:textId="77777777" w:rsidR="005F13D2" w:rsidRPr="005F13D2" w:rsidRDefault="005F13D2" w:rsidP="005F13D2">
            <w:pPr>
              <w:suppressAutoHyphens w:val="0"/>
            </w:pPr>
            <w:r w:rsidRPr="005F13D2">
              <w:t>7.8</w:t>
            </w:r>
          </w:p>
        </w:tc>
        <w:tc>
          <w:tcPr>
            <w:tcW w:w="3640" w:type="dxa"/>
            <w:noWrap/>
            <w:hideMark/>
          </w:tcPr>
          <w:p w14:paraId="7568AE28" w14:textId="77777777" w:rsidR="005F13D2" w:rsidRPr="005F13D2" w:rsidRDefault="005F13D2" w:rsidP="005F13D2">
            <w:pPr>
              <w:suppressAutoHyphens w:val="0"/>
            </w:pPr>
            <w:proofErr w:type="gramStart"/>
            <w:r w:rsidRPr="005F13D2">
              <w:t>nvidia</w:t>
            </w:r>
            <w:proofErr w:type="gramEnd"/>
            <w:r w:rsidRPr="005F13D2">
              <w:t>-driver-470</w:t>
            </w:r>
          </w:p>
        </w:tc>
        <w:tc>
          <w:tcPr>
            <w:tcW w:w="3500" w:type="dxa"/>
            <w:noWrap/>
            <w:hideMark/>
          </w:tcPr>
          <w:p w14:paraId="4BEE35B5" w14:textId="77777777" w:rsidR="005F13D2" w:rsidRPr="005F13D2" w:rsidRDefault="005F13D2" w:rsidP="005F13D2">
            <w:pPr>
              <w:suppressAutoHyphens w:val="0"/>
            </w:pPr>
            <w:r w:rsidRPr="005F13D2">
              <w:t>470.182.03-0ubuntu0.18.04.1</w:t>
            </w:r>
          </w:p>
        </w:tc>
      </w:tr>
      <w:tr w:rsidR="005F13D2" w:rsidRPr="005F13D2" w14:paraId="04EF1A82" w14:textId="77777777" w:rsidTr="005F13D2">
        <w:trPr>
          <w:trHeight w:val="300"/>
        </w:trPr>
        <w:tc>
          <w:tcPr>
            <w:tcW w:w="1960" w:type="dxa"/>
            <w:noWrap/>
            <w:hideMark/>
          </w:tcPr>
          <w:p w14:paraId="6EA2210F" w14:textId="1CB3DD91" w:rsidR="005F13D2" w:rsidRPr="005F13D2" w:rsidRDefault="005F13D2" w:rsidP="005F13D2">
            <w:pPr>
              <w:suppressAutoHyphens w:val="0"/>
            </w:pPr>
            <w:r w:rsidRPr="005F13D2">
              <w:t>CVE-</w:t>
            </w:r>
            <w:r w:rsidR="00BB3691">
              <w:t>1300</w:t>
            </w:r>
            <w:r w:rsidRPr="005F13D2">
              <w:t>-42264</w:t>
            </w:r>
          </w:p>
        </w:tc>
        <w:tc>
          <w:tcPr>
            <w:tcW w:w="960" w:type="dxa"/>
            <w:noWrap/>
            <w:hideMark/>
          </w:tcPr>
          <w:p w14:paraId="5CDB35E8" w14:textId="77777777" w:rsidR="005F13D2" w:rsidRPr="005F13D2" w:rsidRDefault="005F13D2" w:rsidP="005F13D2">
            <w:pPr>
              <w:suppressAutoHyphens w:val="0"/>
            </w:pPr>
            <w:r w:rsidRPr="005F13D2">
              <w:t>7.8</w:t>
            </w:r>
          </w:p>
        </w:tc>
        <w:tc>
          <w:tcPr>
            <w:tcW w:w="3640" w:type="dxa"/>
            <w:noWrap/>
            <w:hideMark/>
          </w:tcPr>
          <w:p w14:paraId="60AFF00D" w14:textId="77777777" w:rsidR="005F13D2" w:rsidRPr="005F13D2" w:rsidRDefault="005F13D2" w:rsidP="005F13D2">
            <w:pPr>
              <w:suppressAutoHyphens w:val="0"/>
            </w:pPr>
            <w:proofErr w:type="gramStart"/>
            <w:r w:rsidRPr="005F13D2">
              <w:t>nvidia</w:t>
            </w:r>
            <w:proofErr w:type="gramEnd"/>
            <w:r w:rsidRPr="005F13D2">
              <w:t>-driver-470</w:t>
            </w:r>
          </w:p>
        </w:tc>
        <w:tc>
          <w:tcPr>
            <w:tcW w:w="3500" w:type="dxa"/>
            <w:noWrap/>
            <w:hideMark/>
          </w:tcPr>
          <w:p w14:paraId="58991CB4" w14:textId="77777777" w:rsidR="005F13D2" w:rsidRPr="005F13D2" w:rsidRDefault="005F13D2" w:rsidP="005F13D2">
            <w:pPr>
              <w:suppressAutoHyphens w:val="0"/>
            </w:pPr>
            <w:r w:rsidRPr="005F13D2">
              <w:t>470.182.03-0ubuntu0.18.04.1</w:t>
            </w:r>
          </w:p>
        </w:tc>
      </w:tr>
      <w:tr w:rsidR="005F13D2" w:rsidRPr="005F13D2" w14:paraId="588EB4A5" w14:textId="77777777" w:rsidTr="005F13D2">
        <w:trPr>
          <w:trHeight w:val="300"/>
        </w:trPr>
        <w:tc>
          <w:tcPr>
            <w:tcW w:w="1960" w:type="dxa"/>
            <w:noWrap/>
            <w:hideMark/>
          </w:tcPr>
          <w:p w14:paraId="63D89D07" w14:textId="77777777" w:rsidR="005F13D2" w:rsidRPr="005F13D2" w:rsidRDefault="005F13D2" w:rsidP="005F13D2">
            <w:pPr>
              <w:suppressAutoHyphens w:val="0"/>
            </w:pPr>
            <w:r w:rsidRPr="005F13D2">
              <w:t>CVE-2023-0184</w:t>
            </w:r>
          </w:p>
        </w:tc>
        <w:tc>
          <w:tcPr>
            <w:tcW w:w="960" w:type="dxa"/>
            <w:noWrap/>
            <w:hideMark/>
          </w:tcPr>
          <w:p w14:paraId="080D1167" w14:textId="77777777" w:rsidR="005F13D2" w:rsidRPr="005F13D2" w:rsidRDefault="005F13D2" w:rsidP="005F13D2">
            <w:pPr>
              <w:suppressAutoHyphens w:val="0"/>
            </w:pPr>
            <w:r w:rsidRPr="005F13D2">
              <w:t>7.8</w:t>
            </w:r>
          </w:p>
        </w:tc>
        <w:tc>
          <w:tcPr>
            <w:tcW w:w="3640" w:type="dxa"/>
            <w:noWrap/>
            <w:hideMark/>
          </w:tcPr>
          <w:p w14:paraId="7861598E" w14:textId="77777777" w:rsidR="005F13D2" w:rsidRPr="005F13D2" w:rsidRDefault="005F13D2" w:rsidP="005F13D2">
            <w:pPr>
              <w:suppressAutoHyphens w:val="0"/>
            </w:pPr>
            <w:proofErr w:type="gramStart"/>
            <w:r w:rsidRPr="005F13D2">
              <w:t>nvidia</w:t>
            </w:r>
            <w:proofErr w:type="gramEnd"/>
            <w:r w:rsidRPr="005F13D2">
              <w:t>-driver-470</w:t>
            </w:r>
          </w:p>
        </w:tc>
        <w:tc>
          <w:tcPr>
            <w:tcW w:w="3500" w:type="dxa"/>
            <w:noWrap/>
            <w:hideMark/>
          </w:tcPr>
          <w:p w14:paraId="49B5A52E" w14:textId="77777777" w:rsidR="005F13D2" w:rsidRPr="005F13D2" w:rsidRDefault="005F13D2" w:rsidP="005F13D2">
            <w:pPr>
              <w:suppressAutoHyphens w:val="0"/>
            </w:pPr>
            <w:r w:rsidRPr="005F13D2">
              <w:t>470.182.03-0ubuntu0.18.04.1</w:t>
            </w:r>
          </w:p>
        </w:tc>
      </w:tr>
    </w:tbl>
    <w:p w14:paraId="5E96D80B" w14:textId="1BA648A1" w:rsidR="000B0CE5" w:rsidRPr="000B0CE5" w:rsidRDefault="000B0CE5" w:rsidP="000B0CE5">
      <w:pPr>
        <w:suppressAutoHyphens w:val="0"/>
      </w:pPr>
    </w:p>
    <w:p w14:paraId="4BA3FD67" w14:textId="011E1DDD" w:rsidR="00BC3812" w:rsidRDefault="00C65482" w:rsidP="00BC3812">
      <w:pPr>
        <w:pStyle w:val="Titre3"/>
      </w:pPr>
      <w:bookmarkStart w:id="19" w:name="_Toc219900219"/>
      <w:proofErr w:type="spellStart"/>
      <w:r>
        <w:t>X_Saturne</w:t>
      </w:r>
      <w:bookmarkEnd w:id="19"/>
      <w:proofErr w:type="spellEnd"/>
    </w:p>
    <w:tbl>
      <w:tblPr>
        <w:tblStyle w:val="Grilledutableau"/>
        <w:tblW w:w="0" w:type="auto"/>
        <w:tblLook w:val="04A0" w:firstRow="1" w:lastRow="0" w:firstColumn="1" w:lastColumn="0" w:noHBand="0" w:noVBand="1"/>
      </w:tblPr>
      <w:tblGrid>
        <w:gridCol w:w="1960"/>
        <w:gridCol w:w="960"/>
        <w:gridCol w:w="3640"/>
        <w:gridCol w:w="2460"/>
      </w:tblGrid>
      <w:tr w:rsidR="005F13D2" w:rsidRPr="005F13D2" w14:paraId="09C1BBE5" w14:textId="77777777" w:rsidTr="005F13D2">
        <w:trPr>
          <w:trHeight w:val="300"/>
        </w:trPr>
        <w:tc>
          <w:tcPr>
            <w:tcW w:w="1960" w:type="dxa"/>
            <w:noWrap/>
            <w:hideMark/>
          </w:tcPr>
          <w:p w14:paraId="3894BA04" w14:textId="77777777" w:rsidR="005F13D2" w:rsidRPr="005F13D2" w:rsidRDefault="005F13D2">
            <w:pPr>
              <w:suppressAutoHyphens w:val="0"/>
            </w:pPr>
            <w:r w:rsidRPr="005F13D2">
              <w:t>Vulnérabilité</w:t>
            </w:r>
          </w:p>
        </w:tc>
        <w:tc>
          <w:tcPr>
            <w:tcW w:w="960" w:type="dxa"/>
            <w:noWrap/>
            <w:hideMark/>
          </w:tcPr>
          <w:p w14:paraId="3CB0FE8D" w14:textId="77777777" w:rsidR="005F13D2" w:rsidRPr="005F13D2" w:rsidRDefault="005F13D2" w:rsidP="005F13D2">
            <w:pPr>
              <w:suppressAutoHyphens w:val="0"/>
            </w:pPr>
            <w:r w:rsidRPr="005F13D2">
              <w:t>CVSS</w:t>
            </w:r>
          </w:p>
        </w:tc>
        <w:tc>
          <w:tcPr>
            <w:tcW w:w="3640" w:type="dxa"/>
            <w:noWrap/>
            <w:hideMark/>
          </w:tcPr>
          <w:p w14:paraId="6D222B8E" w14:textId="77777777" w:rsidR="005F13D2" w:rsidRPr="005F13D2" w:rsidRDefault="005F13D2" w:rsidP="005F13D2">
            <w:pPr>
              <w:suppressAutoHyphens w:val="0"/>
            </w:pPr>
            <w:r w:rsidRPr="005F13D2">
              <w:t>Technologie</w:t>
            </w:r>
          </w:p>
        </w:tc>
        <w:tc>
          <w:tcPr>
            <w:tcW w:w="2460" w:type="dxa"/>
            <w:noWrap/>
            <w:hideMark/>
          </w:tcPr>
          <w:p w14:paraId="52EDD99A" w14:textId="77777777" w:rsidR="005F13D2" w:rsidRPr="005F13D2" w:rsidRDefault="005F13D2" w:rsidP="005F13D2">
            <w:pPr>
              <w:suppressAutoHyphens w:val="0"/>
            </w:pPr>
            <w:r w:rsidRPr="005F13D2">
              <w:t>Version</w:t>
            </w:r>
          </w:p>
        </w:tc>
      </w:tr>
      <w:tr w:rsidR="005F13D2" w:rsidRPr="005F13D2" w14:paraId="19A6D9B2" w14:textId="77777777" w:rsidTr="005F13D2">
        <w:trPr>
          <w:trHeight w:val="300"/>
        </w:trPr>
        <w:tc>
          <w:tcPr>
            <w:tcW w:w="1960" w:type="dxa"/>
            <w:noWrap/>
            <w:hideMark/>
          </w:tcPr>
          <w:p w14:paraId="6851F696" w14:textId="7A577E63" w:rsidR="005F13D2" w:rsidRPr="005F13D2" w:rsidRDefault="005F13D2" w:rsidP="005F13D2">
            <w:pPr>
              <w:suppressAutoHyphens w:val="0"/>
            </w:pPr>
            <w:r w:rsidRPr="005F13D2">
              <w:t>CVE-</w:t>
            </w:r>
            <w:r w:rsidR="00BB3691">
              <w:t>1997</w:t>
            </w:r>
            <w:r w:rsidRPr="005F13D2">
              <w:t>-27219</w:t>
            </w:r>
          </w:p>
        </w:tc>
        <w:tc>
          <w:tcPr>
            <w:tcW w:w="960" w:type="dxa"/>
            <w:noWrap/>
            <w:hideMark/>
          </w:tcPr>
          <w:p w14:paraId="2B6DD3C0" w14:textId="77777777" w:rsidR="005F13D2" w:rsidRPr="005F13D2" w:rsidRDefault="005F13D2" w:rsidP="005F13D2">
            <w:pPr>
              <w:suppressAutoHyphens w:val="0"/>
            </w:pPr>
            <w:r w:rsidRPr="005F13D2">
              <w:t>7.5</w:t>
            </w:r>
          </w:p>
        </w:tc>
        <w:tc>
          <w:tcPr>
            <w:tcW w:w="3640" w:type="dxa"/>
            <w:noWrap/>
            <w:hideMark/>
          </w:tcPr>
          <w:p w14:paraId="2F613EDF" w14:textId="77777777" w:rsidR="005F13D2" w:rsidRPr="005F13D2" w:rsidRDefault="005F13D2" w:rsidP="005F13D2">
            <w:pPr>
              <w:suppressAutoHyphens w:val="0"/>
            </w:pPr>
            <w:proofErr w:type="gramStart"/>
            <w:r w:rsidRPr="005F13D2">
              <w:t>libglib</w:t>
            </w:r>
            <w:proofErr w:type="gramEnd"/>
            <w:r w:rsidRPr="005F13D2">
              <w:t>2.0-data</w:t>
            </w:r>
          </w:p>
        </w:tc>
        <w:tc>
          <w:tcPr>
            <w:tcW w:w="2460" w:type="dxa"/>
            <w:noWrap/>
            <w:hideMark/>
          </w:tcPr>
          <w:p w14:paraId="40B5CDD9" w14:textId="77777777" w:rsidR="005F13D2" w:rsidRPr="005F13D2" w:rsidRDefault="005F13D2" w:rsidP="005F13D2">
            <w:pPr>
              <w:suppressAutoHyphens w:val="0"/>
            </w:pPr>
            <w:r w:rsidRPr="005F13D2">
              <w:t>2.56.3-0ubuntu0.18.04.1</w:t>
            </w:r>
          </w:p>
        </w:tc>
      </w:tr>
      <w:tr w:rsidR="005F13D2" w:rsidRPr="005F13D2" w14:paraId="08E4FDB7" w14:textId="77777777" w:rsidTr="005F13D2">
        <w:trPr>
          <w:trHeight w:val="300"/>
        </w:trPr>
        <w:tc>
          <w:tcPr>
            <w:tcW w:w="1960" w:type="dxa"/>
            <w:noWrap/>
            <w:hideMark/>
          </w:tcPr>
          <w:p w14:paraId="30FA4FAA" w14:textId="40669B74" w:rsidR="005F13D2" w:rsidRPr="005F13D2" w:rsidRDefault="005F13D2" w:rsidP="005F13D2">
            <w:pPr>
              <w:suppressAutoHyphens w:val="0"/>
            </w:pPr>
            <w:r w:rsidRPr="005F13D2">
              <w:t>CVE-</w:t>
            </w:r>
            <w:r w:rsidR="00BB3691">
              <w:t>1997</w:t>
            </w:r>
            <w:r w:rsidRPr="005F13D2">
              <w:t>-27218</w:t>
            </w:r>
          </w:p>
        </w:tc>
        <w:tc>
          <w:tcPr>
            <w:tcW w:w="960" w:type="dxa"/>
            <w:noWrap/>
            <w:hideMark/>
          </w:tcPr>
          <w:p w14:paraId="0DCF09F9" w14:textId="77777777" w:rsidR="005F13D2" w:rsidRPr="005F13D2" w:rsidRDefault="005F13D2" w:rsidP="005F13D2">
            <w:pPr>
              <w:suppressAutoHyphens w:val="0"/>
            </w:pPr>
            <w:r w:rsidRPr="005F13D2">
              <w:t>7.5</w:t>
            </w:r>
          </w:p>
        </w:tc>
        <w:tc>
          <w:tcPr>
            <w:tcW w:w="3640" w:type="dxa"/>
            <w:noWrap/>
            <w:hideMark/>
          </w:tcPr>
          <w:p w14:paraId="5ABE476F" w14:textId="77777777" w:rsidR="005F13D2" w:rsidRPr="005F13D2" w:rsidRDefault="005F13D2" w:rsidP="005F13D2">
            <w:pPr>
              <w:suppressAutoHyphens w:val="0"/>
            </w:pPr>
            <w:proofErr w:type="gramStart"/>
            <w:r w:rsidRPr="005F13D2">
              <w:t>libglib</w:t>
            </w:r>
            <w:proofErr w:type="gramEnd"/>
            <w:r w:rsidRPr="005F13D2">
              <w:t>2.0-data</w:t>
            </w:r>
          </w:p>
        </w:tc>
        <w:tc>
          <w:tcPr>
            <w:tcW w:w="2460" w:type="dxa"/>
            <w:noWrap/>
            <w:hideMark/>
          </w:tcPr>
          <w:p w14:paraId="50C74D15" w14:textId="77777777" w:rsidR="005F13D2" w:rsidRPr="005F13D2" w:rsidRDefault="005F13D2" w:rsidP="005F13D2">
            <w:pPr>
              <w:suppressAutoHyphens w:val="0"/>
            </w:pPr>
            <w:r w:rsidRPr="005F13D2">
              <w:t>2.56.3-0ubuntu0.18.04.1</w:t>
            </w:r>
          </w:p>
        </w:tc>
      </w:tr>
      <w:tr w:rsidR="005F13D2" w:rsidRPr="005F13D2" w14:paraId="6554678C" w14:textId="77777777" w:rsidTr="005F13D2">
        <w:trPr>
          <w:trHeight w:val="300"/>
        </w:trPr>
        <w:tc>
          <w:tcPr>
            <w:tcW w:w="1960" w:type="dxa"/>
            <w:noWrap/>
            <w:hideMark/>
          </w:tcPr>
          <w:p w14:paraId="53E61C36" w14:textId="7F9DBEC6" w:rsidR="005F13D2" w:rsidRPr="005F13D2" w:rsidRDefault="005F13D2" w:rsidP="005F13D2">
            <w:pPr>
              <w:suppressAutoHyphens w:val="0"/>
            </w:pPr>
            <w:r w:rsidRPr="005F13D2">
              <w:t>CVE-</w:t>
            </w:r>
            <w:r w:rsidR="00BB3691">
              <w:t>1818</w:t>
            </w:r>
            <w:r w:rsidRPr="005F13D2">
              <w:t>-13012</w:t>
            </w:r>
          </w:p>
        </w:tc>
        <w:tc>
          <w:tcPr>
            <w:tcW w:w="960" w:type="dxa"/>
            <w:noWrap/>
            <w:hideMark/>
          </w:tcPr>
          <w:p w14:paraId="3DD52F71" w14:textId="77777777" w:rsidR="005F13D2" w:rsidRPr="005F13D2" w:rsidRDefault="005F13D2" w:rsidP="005F13D2">
            <w:pPr>
              <w:suppressAutoHyphens w:val="0"/>
            </w:pPr>
            <w:r w:rsidRPr="005F13D2">
              <w:t>7.5</w:t>
            </w:r>
          </w:p>
        </w:tc>
        <w:tc>
          <w:tcPr>
            <w:tcW w:w="3640" w:type="dxa"/>
            <w:noWrap/>
            <w:hideMark/>
          </w:tcPr>
          <w:p w14:paraId="3689C423" w14:textId="77777777" w:rsidR="005F13D2" w:rsidRPr="005F13D2" w:rsidRDefault="005F13D2" w:rsidP="005F13D2">
            <w:pPr>
              <w:suppressAutoHyphens w:val="0"/>
            </w:pPr>
            <w:proofErr w:type="gramStart"/>
            <w:r w:rsidRPr="005F13D2">
              <w:t>libglib</w:t>
            </w:r>
            <w:proofErr w:type="gramEnd"/>
            <w:r w:rsidRPr="005F13D2">
              <w:t>2.0-data</w:t>
            </w:r>
          </w:p>
        </w:tc>
        <w:tc>
          <w:tcPr>
            <w:tcW w:w="2460" w:type="dxa"/>
            <w:noWrap/>
            <w:hideMark/>
          </w:tcPr>
          <w:p w14:paraId="5E36547F" w14:textId="77777777" w:rsidR="005F13D2" w:rsidRPr="005F13D2" w:rsidRDefault="005F13D2" w:rsidP="005F13D2">
            <w:pPr>
              <w:suppressAutoHyphens w:val="0"/>
            </w:pPr>
            <w:r w:rsidRPr="005F13D2">
              <w:t>2.56.3-0ubuntu0.18.04.1</w:t>
            </w:r>
          </w:p>
        </w:tc>
      </w:tr>
      <w:tr w:rsidR="005F13D2" w:rsidRPr="005F13D2" w14:paraId="3E3E4644" w14:textId="77777777" w:rsidTr="005F13D2">
        <w:trPr>
          <w:trHeight w:val="300"/>
        </w:trPr>
        <w:tc>
          <w:tcPr>
            <w:tcW w:w="1960" w:type="dxa"/>
            <w:noWrap/>
            <w:hideMark/>
          </w:tcPr>
          <w:p w14:paraId="721556C6" w14:textId="4AF0B1D4" w:rsidR="005F13D2" w:rsidRPr="005F13D2" w:rsidRDefault="005F13D2" w:rsidP="005F13D2">
            <w:pPr>
              <w:suppressAutoHyphens w:val="0"/>
            </w:pPr>
            <w:r w:rsidRPr="005F13D2">
              <w:t>CVE-</w:t>
            </w:r>
            <w:r w:rsidR="00BB3691">
              <w:t>1300</w:t>
            </w:r>
            <w:r w:rsidRPr="005F13D2">
              <w:t>-1271</w:t>
            </w:r>
          </w:p>
        </w:tc>
        <w:tc>
          <w:tcPr>
            <w:tcW w:w="960" w:type="dxa"/>
            <w:noWrap/>
            <w:hideMark/>
          </w:tcPr>
          <w:p w14:paraId="37AEDFDE" w14:textId="77777777" w:rsidR="005F13D2" w:rsidRPr="005F13D2" w:rsidRDefault="005F13D2" w:rsidP="005F13D2">
            <w:pPr>
              <w:suppressAutoHyphens w:val="0"/>
            </w:pPr>
            <w:r w:rsidRPr="005F13D2">
              <w:t>8.8</w:t>
            </w:r>
          </w:p>
        </w:tc>
        <w:tc>
          <w:tcPr>
            <w:tcW w:w="3640" w:type="dxa"/>
            <w:noWrap/>
            <w:hideMark/>
          </w:tcPr>
          <w:p w14:paraId="4ACF1DE4" w14:textId="77777777" w:rsidR="005F13D2" w:rsidRPr="005F13D2" w:rsidRDefault="005F13D2" w:rsidP="005F13D2">
            <w:pPr>
              <w:suppressAutoHyphens w:val="0"/>
            </w:pPr>
            <w:proofErr w:type="spellStart"/>
            <w:proofErr w:type="gramStart"/>
            <w:r w:rsidRPr="005F13D2">
              <w:t>xz</w:t>
            </w:r>
            <w:proofErr w:type="gramEnd"/>
            <w:r w:rsidRPr="005F13D2">
              <w:t>-utils</w:t>
            </w:r>
            <w:proofErr w:type="spellEnd"/>
          </w:p>
        </w:tc>
        <w:tc>
          <w:tcPr>
            <w:tcW w:w="2460" w:type="dxa"/>
            <w:noWrap/>
            <w:hideMark/>
          </w:tcPr>
          <w:p w14:paraId="06BA904B" w14:textId="77777777" w:rsidR="005F13D2" w:rsidRPr="005F13D2" w:rsidRDefault="005F13D2" w:rsidP="005F13D2">
            <w:pPr>
              <w:suppressAutoHyphens w:val="0"/>
            </w:pPr>
            <w:r w:rsidRPr="005F13D2">
              <w:t>5.2.2-1.3</w:t>
            </w:r>
          </w:p>
        </w:tc>
      </w:tr>
      <w:tr w:rsidR="005F13D2" w:rsidRPr="005F13D2" w14:paraId="071C5D1E" w14:textId="77777777" w:rsidTr="005F13D2">
        <w:trPr>
          <w:trHeight w:val="300"/>
        </w:trPr>
        <w:tc>
          <w:tcPr>
            <w:tcW w:w="1960" w:type="dxa"/>
            <w:noWrap/>
            <w:hideMark/>
          </w:tcPr>
          <w:p w14:paraId="761A814E" w14:textId="37C7C4DB" w:rsidR="005F13D2" w:rsidRPr="005F13D2" w:rsidRDefault="005F13D2" w:rsidP="005F13D2">
            <w:pPr>
              <w:suppressAutoHyphens w:val="0"/>
            </w:pPr>
            <w:r w:rsidRPr="005F13D2">
              <w:t>CVE-</w:t>
            </w:r>
            <w:r w:rsidR="00BB3691">
              <w:t>1818</w:t>
            </w:r>
            <w:r w:rsidRPr="005F13D2">
              <w:t>-12450</w:t>
            </w:r>
          </w:p>
        </w:tc>
        <w:tc>
          <w:tcPr>
            <w:tcW w:w="960" w:type="dxa"/>
            <w:noWrap/>
            <w:hideMark/>
          </w:tcPr>
          <w:p w14:paraId="71DF8F09" w14:textId="77777777" w:rsidR="005F13D2" w:rsidRPr="005F13D2" w:rsidRDefault="005F13D2" w:rsidP="005F13D2">
            <w:pPr>
              <w:suppressAutoHyphens w:val="0"/>
            </w:pPr>
            <w:r w:rsidRPr="005F13D2">
              <w:t>9.8</w:t>
            </w:r>
          </w:p>
        </w:tc>
        <w:tc>
          <w:tcPr>
            <w:tcW w:w="3640" w:type="dxa"/>
            <w:noWrap/>
            <w:hideMark/>
          </w:tcPr>
          <w:p w14:paraId="287F364B" w14:textId="77777777" w:rsidR="005F13D2" w:rsidRPr="005F13D2" w:rsidRDefault="005F13D2" w:rsidP="005F13D2">
            <w:pPr>
              <w:suppressAutoHyphens w:val="0"/>
            </w:pPr>
            <w:proofErr w:type="gramStart"/>
            <w:r w:rsidRPr="005F13D2">
              <w:t>libglib</w:t>
            </w:r>
            <w:proofErr w:type="gramEnd"/>
            <w:r w:rsidRPr="005F13D2">
              <w:t>2.0-data</w:t>
            </w:r>
          </w:p>
        </w:tc>
        <w:tc>
          <w:tcPr>
            <w:tcW w:w="2460" w:type="dxa"/>
            <w:noWrap/>
            <w:hideMark/>
          </w:tcPr>
          <w:p w14:paraId="3352B5FC" w14:textId="77777777" w:rsidR="005F13D2" w:rsidRPr="005F13D2" w:rsidRDefault="005F13D2" w:rsidP="005F13D2">
            <w:pPr>
              <w:suppressAutoHyphens w:val="0"/>
            </w:pPr>
            <w:r w:rsidRPr="005F13D2">
              <w:t>2.56.3-0ubuntu0.18.04.1</w:t>
            </w:r>
          </w:p>
        </w:tc>
      </w:tr>
    </w:tbl>
    <w:p w14:paraId="316EF3D1" w14:textId="77777777" w:rsidR="00CB392D" w:rsidRDefault="00CB392D" w:rsidP="00CB392D">
      <w:pPr>
        <w:pStyle w:val="Titre1"/>
      </w:pPr>
      <w:bookmarkStart w:id="20" w:name="_Toc219899487"/>
      <w:bookmarkStart w:id="21" w:name="_Toc219899488"/>
      <w:bookmarkStart w:id="22" w:name="_Toc219899514"/>
      <w:bookmarkStart w:id="23" w:name="_Toc219899545"/>
      <w:bookmarkStart w:id="24" w:name="_Toc219899546"/>
      <w:bookmarkStart w:id="25" w:name="_Toc219899697"/>
      <w:bookmarkStart w:id="26" w:name="_Toc219899698"/>
      <w:bookmarkStart w:id="27" w:name="_Toc219899834"/>
      <w:bookmarkStart w:id="28" w:name="_Toc219899950"/>
      <w:bookmarkStart w:id="29" w:name="_Toc219900026"/>
      <w:bookmarkStart w:id="30" w:name="_Toc219900027"/>
      <w:bookmarkStart w:id="31" w:name="_Toc219900028"/>
      <w:bookmarkStart w:id="32" w:name="_Toc219900029"/>
      <w:bookmarkStart w:id="33" w:name="_Toc219900085"/>
      <w:bookmarkStart w:id="34" w:name="_Toc219900086"/>
      <w:bookmarkStart w:id="35" w:name="_Toc219900087"/>
      <w:bookmarkStart w:id="36" w:name="_Toc219900088"/>
      <w:bookmarkStart w:id="37" w:name="_Toc219900089"/>
      <w:bookmarkStart w:id="38" w:name="_Toc219900090"/>
      <w:bookmarkStart w:id="39" w:name="_Toc219900091"/>
      <w:bookmarkStart w:id="40" w:name="_Toc219900092"/>
      <w:bookmarkStart w:id="41" w:name="_Toc219900103"/>
      <w:bookmarkStart w:id="42" w:name="_Toc219900104"/>
      <w:bookmarkStart w:id="43" w:name="_Toc219900150"/>
      <w:bookmarkStart w:id="44" w:name="_Toc219900151"/>
      <w:bookmarkStart w:id="45" w:name="_Toc219900152"/>
      <w:bookmarkStart w:id="46" w:name="_Toc219900163"/>
      <w:bookmarkStart w:id="47" w:name="_Toc219900164"/>
      <w:bookmarkStart w:id="48" w:name="_Toc219900165"/>
      <w:bookmarkStart w:id="49" w:name="_Toc219900166"/>
      <w:bookmarkStart w:id="50" w:name="_Toc219900167"/>
      <w:bookmarkStart w:id="51" w:name="_Toc219900168"/>
      <w:bookmarkStart w:id="52" w:name="_Toc219900169"/>
      <w:bookmarkStart w:id="53" w:name="_Toc219900170"/>
      <w:bookmarkStart w:id="54" w:name="_Toc219900171"/>
      <w:bookmarkStart w:id="55" w:name="_Toc219900197"/>
      <w:bookmarkStart w:id="56" w:name="_Toc219900198"/>
      <w:bookmarkStart w:id="57" w:name="_Toc219900220"/>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r w:rsidRPr="00CB392D">
        <w:t>Synthèse des vulnérabilités</w:t>
      </w:r>
      <w:bookmarkEnd w:id="57"/>
    </w:p>
    <w:p w14:paraId="088C67D4" w14:textId="2102543D" w:rsidR="00CB392D" w:rsidRDefault="00A1568D" w:rsidP="00CB392D">
      <w:r w:rsidRPr="007515D9">
        <w:t>Sur les 18</w:t>
      </w:r>
      <w:r w:rsidR="00CF5640" w:rsidRPr="007515D9">
        <w:t xml:space="preserve"> actifs analysés, a</w:t>
      </w:r>
      <w:r w:rsidR="00331175" w:rsidRPr="007515D9">
        <w:t xml:space="preserve">u total </w:t>
      </w:r>
      <w:r w:rsidR="00DE5EB1" w:rsidRPr="007515D9">
        <w:t xml:space="preserve">153 </w:t>
      </w:r>
      <w:r w:rsidR="00D758F5" w:rsidRPr="007515D9">
        <w:t xml:space="preserve">vulnérabilités </w:t>
      </w:r>
      <w:r w:rsidR="002D3E34" w:rsidRPr="007515D9">
        <w:t xml:space="preserve">majeures </w:t>
      </w:r>
      <w:r w:rsidR="00D758F5" w:rsidRPr="007515D9">
        <w:t xml:space="preserve">ont été découvertes. </w:t>
      </w:r>
      <w:r w:rsidR="00CB392D" w:rsidRPr="007515D9">
        <w:t xml:space="preserve">Ci-dessous </w:t>
      </w:r>
      <w:r w:rsidR="00D758F5" w:rsidRPr="007515D9">
        <w:t>une synthèse</w:t>
      </w:r>
      <w:r w:rsidR="00CB392D" w:rsidRPr="007515D9">
        <w:t xml:space="preserve"> des vulnérabilités des produits logiciels MBDA</w:t>
      </w:r>
      <w:r w:rsidR="00D758F5" w:rsidRPr="00DE5EB1">
        <w:t> :</w:t>
      </w:r>
      <w:r w:rsidR="00D758F5" w:rsidRPr="00817514">
        <w:t xml:space="preserve"> </w:t>
      </w:r>
    </w:p>
    <w:p w14:paraId="039830E3" w14:textId="5FE0621B" w:rsidR="00817514" w:rsidRDefault="00817514" w:rsidP="00CB392D"/>
    <w:tbl>
      <w:tblPr>
        <w:tblStyle w:val="Grilledutableau"/>
        <w:tblW w:w="0" w:type="auto"/>
        <w:tblLook w:val="04A0" w:firstRow="1" w:lastRow="0" w:firstColumn="1" w:lastColumn="0" w:noHBand="0" w:noVBand="1"/>
      </w:tblPr>
      <w:tblGrid>
        <w:gridCol w:w="3823"/>
        <w:gridCol w:w="3823"/>
      </w:tblGrid>
      <w:tr w:rsidR="00817514" w14:paraId="7F6F1EC2" w14:textId="52C4AB31" w:rsidTr="00C73C4D">
        <w:tc>
          <w:tcPr>
            <w:tcW w:w="3823" w:type="dxa"/>
          </w:tcPr>
          <w:p w14:paraId="2AA10CA7" w14:textId="7F1623BE" w:rsidR="00817514" w:rsidRPr="00B42EAB" w:rsidRDefault="00817514" w:rsidP="00C73C4D">
            <w:pPr>
              <w:jc w:val="center"/>
              <w:rPr>
                <w:b/>
              </w:rPr>
            </w:pPr>
            <w:r w:rsidRPr="00B42EAB">
              <w:rPr>
                <w:b/>
              </w:rPr>
              <w:t>Produit logiciel</w:t>
            </w:r>
          </w:p>
        </w:tc>
        <w:tc>
          <w:tcPr>
            <w:tcW w:w="3823" w:type="dxa"/>
          </w:tcPr>
          <w:p w14:paraId="5DE84E2A" w14:textId="3AC3EBCE" w:rsidR="00817514" w:rsidRPr="00B42EAB" w:rsidRDefault="00817514" w:rsidP="00C73C4D">
            <w:pPr>
              <w:jc w:val="center"/>
              <w:rPr>
                <w:b/>
              </w:rPr>
            </w:pPr>
            <w:r w:rsidRPr="00B42EAB">
              <w:rPr>
                <w:b/>
              </w:rPr>
              <w:t>Nombre de vulnérabilité détecté</w:t>
            </w:r>
          </w:p>
        </w:tc>
      </w:tr>
      <w:tr w:rsidR="00817514" w14:paraId="2DD66AFE" w14:textId="06F06CED" w:rsidTr="00C73C4D">
        <w:tc>
          <w:tcPr>
            <w:tcW w:w="3823" w:type="dxa"/>
            <w:shd w:val="clear" w:color="auto" w:fill="auto"/>
          </w:tcPr>
          <w:p w14:paraId="66D8FFB3" w14:textId="77777777" w:rsidR="00817514" w:rsidRPr="00296E62" w:rsidRDefault="00817514" w:rsidP="00C73C4D">
            <w:proofErr w:type="spellStart"/>
            <w:r w:rsidRPr="00296E62">
              <w:t>X_Jupiter</w:t>
            </w:r>
            <w:proofErr w:type="spellEnd"/>
          </w:p>
        </w:tc>
        <w:tc>
          <w:tcPr>
            <w:tcW w:w="3823" w:type="dxa"/>
          </w:tcPr>
          <w:p w14:paraId="508F632A" w14:textId="1C7BE8AA" w:rsidR="00817514" w:rsidRPr="00296E62" w:rsidRDefault="00B56FF4" w:rsidP="00C73C4D">
            <w:r>
              <w:t>5</w:t>
            </w:r>
          </w:p>
        </w:tc>
      </w:tr>
      <w:tr w:rsidR="00817514" w14:paraId="3852ECD7" w14:textId="3C78AB96" w:rsidTr="00C73C4D">
        <w:tc>
          <w:tcPr>
            <w:tcW w:w="3823" w:type="dxa"/>
            <w:shd w:val="clear" w:color="auto" w:fill="auto"/>
          </w:tcPr>
          <w:p w14:paraId="36E989A9" w14:textId="77777777" w:rsidR="00817514" w:rsidRPr="00296E62" w:rsidRDefault="00817514" w:rsidP="00C73C4D">
            <w:proofErr w:type="spellStart"/>
            <w:r w:rsidRPr="00296E62">
              <w:t>X_Saturne</w:t>
            </w:r>
            <w:proofErr w:type="spellEnd"/>
          </w:p>
        </w:tc>
        <w:tc>
          <w:tcPr>
            <w:tcW w:w="3823" w:type="dxa"/>
          </w:tcPr>
          <w:p w14:paraId="7C5B5FD9" w14:textId="3AFE1691" w:rsidR="00817514" w:rsidRPr="00296E62" w:rsidRDefault="00B56FF4" w:rsidP="00C73C4D">
            <w:r>
              <w:t>5</w:t>
            </w:r>
          </w:p>
        </w:tc>
      </w:tr>
      <w:tr w:rsidR="00817514" w14:paraId="0A489E3D" w14:textId="254D97BF" w:rsidTr="00C73C4D">
        <w:tc>
          <w:tcPr>
            <w:tcW w:w="3823" w:type="dxa"/>
            <w:shd w:val="clear" w:color="auto" w:fill="auto"/>
          </w:tcPr>
          <w:p w14:paraId="0B95BB8C" w14:textId="77777777" w:rsidR="00817514" w:rsidRPr="00296E62" w:rsidRDefault="00817514" w:rsidP="00C73C4D">
            <w:proofErr w:type="spellStart"/>
            <w:r w:rsidRPr="00296E62">
              <w:t>X_Discovery</w:t>
            </w:r>
            <w:proofErr w:type="spellEnd"/>
          </w:p>
        </w:tc>
        <w:tc>
          <w:tcPr>
            <w:tcW w:w="3823" w:type="dxa"/>
          </w:tcPr>
          <w:p w14:paraId="2CC34A69" w14:textId="37D4BF01" w:rsidR="00817514" w:rsidRPr="00296E62" w:rsidRDefault="00095C4C" w:rsidP="00C73C4D">
            <w:r>
              <w:t>18</w:t>
            </w:r>
          </w:p>
        </w:tc>
      </w:tr>
    </w:tbl>
    <w:p w14:paraId="3E20921E" w14:textId="77777777" w:rsidR="00817514" w:rsidRPr="00817514" w:rsidRDefault="00817514" w:rsidP="00CB392D"/>
    <w:p w14:paraId="3F059CEE" w14:textId="77777777" w:rsidR="00885D58" w:rsidRPr="008B739B" w:rsidRDefault="00885D58" w:rsidP="00885D58">
      <w:pPr>
        <w:suppressAutoHyphens w:val="0"/>
        <w:jc w:val="both"/>
        <w:rPr>
          <w:highlight w:val="yellow"/>
        </w:rPr>
      </w:pPr>
    </w:p>
    <w:p w14:paraId="63260AE5" w14:textId="5F7B935B" w:rsidR="002B36AC" w:rsidRDefault="00DE5EB1" w:rsidP="00885D58">
      <w:pPr>
        <w:suppressAutoHyphens w:val="0"/>
        <w:jc w:val="both"/>
      </w:pPr>
      <w:r>
        <w:t xml:space="preserve">Il n’est pas </w:t>
      </w:r>
      <w:proofErr w:type="gramStart"/>
      <w:r>
        <w:t>prévue</w:t>
      </w:r>
      <w:proofErr w:type="gramEnd"/>
      <w:r>
        <w:t xml:space="preserve"> de mise à jour de sécurité sur les versions </w:t>
      </w:r>
      <w:r w:rsidR="007515D9">
        <w:t>1.2.3</w:t>
      </w:r>
      <w:r>
        <w:t xml:space="preserve"> </w:t>
      </w:r>
      <w:r w:rsidR="00BB3691">
        <w:t>Equipement</w:t>
      </w:r>
      <w:r>
        <w:t xml:space="preserve"> et Corrective. </w:t>
      </w:r>
    </w:p>
    <w:p w14:paraId="42249EFD" w14:textId="77777777" w:rsidR="002B36AC" w:rsidRDefault="002B36AC" w:rsidP="00885D58">
      <w:pPr>
        <w:suppressAutoHyphens w:val="0"/>
        <w:jc w:val="both"/>
      </w:pPr>
    </w:p>
    <w:p w14:paraId="27B1B883" w14:textId="7AA9140B" w:rsidR="001D4B9B" w:rsidRDefault="008B739B" w:rsidP="00885D58">
      <w:pPr>
        <w:suppressAutoHyphens w:val="0"/>
        <w:jc w:val="both"/>
      </w:pPr>
      <w:r>
        <w:t>Le document DAVR</w:t>
      </w:r>
      <w:r w:rsidR="00885D58">
        <w:t xml:space="preserve"> </w:t>
      </w:r>
      <w:r w:rsidR="00BB3691">
        <w:t>PROGRAMME</w:t>
      </w:r>
      <w:r>
        <w:t xml:space="preserve"> intégrera</w:t>
      </w:r>
      <w:r w:rsidR="00885D58">
        <w:t xml:space="preserve"> analyse approfondie des vulnérabilités résiduelles </w:t>
      </w:r>
      <w:r w:rsidR="002B36AC">
        <w:t xml:space="preserve">majeures. Elle </w:t>
      </w:r>
      <w:r w:rsidR="00885D58">
        <w:t>sera menée p</w:t>
      </w:r>
      <w:r w:rsidR="00035FC9">
        <w:t xml:space="preserve">our celles qui </w:t>
      </w:r>
      <w:r w:rsidR="009B68C8">
        <w:t>seront</w:t>
      </w:r>
      <w:r w:rsidR="00035FC9">
        <w:t xml:space="preserve"> qualifiées de « </w:t>
      </w:r>
      <w:r w:rsidR="001B3981">
        <w:t>Élevé</w:t>
      </w:r>
      <w:r w:rsidR="00035FC9">
        <w:t xml:space="preserve"> » ou « Critique » </w:t>
      </w:r>
      <w:proofErr w:type="gramStart"/>
      <w:r w:rsidR="00035FC9">
        <w:t xml:space="preserve">( </w:t>
      </w:r>
      <w:r w:rsidR="002B36AC">
        <w:t>Score</w:t>
      </w:r>
      <w:proofErr w:type="gramEnd"/>
      <w:r w:rsidR="002B36AC">
        <w:t xml:space="preserve"> CVSS v3 </w:t>
      </w:r>
      <w:r w:rsidR="00035FC9">
        <w:t>su</w:t>
      </w:r>
      <w:r w:rsidR="002B36AC">
        <w:t>périeur à 7.0</w:t>
      </w:r>
      <w:r w:rsidR="00035FC9">
        <w:t xml:space="preserve"> ). </w:t>
      </w:r>
    </w:p>
    <w:p w14:paraId="150E4109" w14:textId="5E03C341" w:rsidR="002067F7" w:rsidRDefault="002067F7">
      <w:pPr>
        <w:suppressAutoHyphens w:val="0"/>
      </w:pPr>
    </w:p>
    <w:sectPr w:rsidR="002067F7" w:rsidSect="0033675F">
      <w:type w:val="continuous"/>
      <w:pgSz w:w="11906" w:h="16838" w:code="9"/>
      <w:pgMar w:top="2410" w:right="1134" w:bottom="2268" w:left="1701" w:header="98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1043C" w14:textId="77777777" w:rsidR="00BA6AB2" w:rsidRDefault="00BA6AB2">
      <w:r>
        <w:separator/>
      </w:r>
    </w:p>
  </w:endnote>
  <w:endnote w:type="continuationSeparator" w:id="0">
    <w:p w14:paraId="5234B3DB" w14:textId="77777777" w:rsidR="00BA6AB2" w:rsidRDefault="00BA6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Lucida Sans">
    <w:charset w:val="00"/>
    <w:family w:val="swiss"/>
    <w:pitch w:val="variable"/>
    <w:sig w:usb0="8100AAF7" w:usb1="0000807B" w:usb2="00000008" w:usb3="00000000" w:csb0="000100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4EE51" w14:textId="77777777" w:rsidR="00FC4D59" w:rsidRDefault="00FC4D59">
    <w:pPr>
      <w:pStyle w:val="Pieddepage"/>
      <w:ind w:firstLine="360"/>
      <w:rPr>
        <w:sz w:val="18"/>
        <w:szCs w:val="18"/>
      </w:rPr>
    </w:pPr>
    <w:r w:rsidRPr="002862A7">
      <w:rPr>
        <w:noProof/>
        <w:lang w:eastAsia="fr-FR"/>
      </w:rPr>
      <mc:AlternateContent>
        <mc:Choice Requires="wps">
          <w:drawing>
            <wp:anchor distT="0" distB="0" distL="123825" distR="123825" simplePos="0" relativeHeight="251672576" behindDoc="0" locked="0" layoutInCell="1" allowOverlap="1" wp14:anchorId="40A8C684" wp14:editId="25D49D48">
              <wp:simplePos x="0" y="0"/>
              <wp:positionH relativeFrom="leftMargin">
                <wp:posOffset>942975</wp:posOffset>
              </wp:positionH>
              <wp:positionV relativeFrom="page">
                <wp:align>bottom</wp:align>
              </wp:positionV>
              <wp:extent cx="4500880" cy="772160"/>
              <wp:effectExtent l="0" t="0" r="0" b="0"/>
              <wp:wrapNone/>
              <wp:docPr id="19"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0880" cy="7721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C51B2D" w14:textId="77777777" w:rsidR="00FC4D59" w:rsidRDefault="00FC4D59" w:rsidP="00885A19">
                          <w:pPr>
                            <w:autoSpaceDE w:val="0"/>
                            <w:rPr>
                              <w:color w:val="000000"/>
                              <w:sz w:val="10"/>
                              <w:szCs w:val="10"/>
                            </w:rPr>
                          </w:pPr>
                          <w:r>
                            <w:rPr>
                              <w:color w:val="000000"/>
                              <w:sz w:val="10"/>
                              <w:szCs w:val="10"/>
                            </w:rPr>
                            <w:t>www.mbda-systems.com</w:t>
                          </w:r>
                        </w:p>
                        <w:p w14:paraId="22B04B3E" w14:textId="77777777" w:rsidR="00FC4D59" w:rsidRDefault="00FC4D59" w:rsidP="00885A19">
                          <w:pPr>
                            <w:autoSpaceDE w:val="0"/>
                            <w:rPr>
                              <w:color w:val="000000"/>
                              <w:sz w:val="10"/>
                              <w:szCs w:val="10"/>
                            </w:rPr>
                          </w:pPr>
                          <w:r w:rsidRPr="005D0BC8">
                            <w:rPr>
                              <w:color w:val="000000"/>
                              <w:sz w:val="10"/>
                              <w:szCs w:val="10"/>
                            </w:rPr>
                            <w:t>Ce document est la propriété de MBDA France. Il ne peut être communiqué à des tiers et/ou reproduit</w:t>
                          </w:r>
                        </w:p>
                        <w:p w14:paraId="60435559" w14:textId="77777777" w:rsidR="00FC4D59" w:rsidRDefault="00FC4D59" w:rsidP="00307F6B">
                          <w:pPr>
                            <w:autoSpaceDE w:val="0"/>
                            <w:rPr>
                              <w:color w:val="000000"/>
                              <w:sz w:val="10"/>
                              <w:szCs w:val="10"/>
                              <w:lang w:val="en-US"/>
                            </w:rPr>
                          </w:pPr>
                          <w:proofErr w:type="gramStart"/>
                          <w:r w:rsidRPr="005D0BC8">
                            <w:rPr>
                              <w:color w:val="000000"/>
                              <w:sz w:val="10"/>
                              <w:szCs w:val="10"/>
                            </w:rPr>
                            <w:t>sans</w:t>
                          </w:r>
                          <w:proofErr w:type="gramEnd"/>
                          <w:r w:rsidRPr="005D0BC8">
                            <w:rPr>
                              <w:color w:val="000000"/>
                              <w:sz w:val="10"/>
                              <w:szCs w:val="10"/>
                            </w:rPr>
                            <w:t xml:space="preserve"> l'autorisation préalable écrite de MBDA France et son contenu ne peut être divulgué. </w:t>
                          </w:r>
                          <w:r>
                            <w:rPr>
                              <w:color w:val="000000"/>
                              <w:sz w:val="10"/>
                              <w:szCs w:val="10"/>
                              <w:lang w:val="en-US"/>
                            </w:rPr>
                            <w:t>© MBDA France 2022</w:t>
                          </w:r>
                          <w:r w:rsidRPr="005D0BC8">
                            <w:rPr>
                              <w:color w:val="000000"/>
                              <w:sz w:val="10"/>
                              <w:szCs w:val="10"/>
                              <w:lang w:val="en-US"/>
                            </w:rPr>
                            <w:t xml:space="preserve">. </w:t>
                          </w:r>
                        </w:p>
                        <w:p w14:paraId="122E30A5" w14:textId="77777777" w:rsidR="00FC4D59" w:rsidRDefault="00FC4D59" w:rsidP="00885A19">
                          <w:pPr>
                            <w:autoSpaceDE w:val="0"/>
                            <w:rPr>
                              <w:color w:val="000000"/>
                              <w:sz w:val="10"/>
                              <w:szCs w:val="10"/>
                              <w:lang w:val="en-US"/>
                            </w:rPr>
                          </w:pPr>
                          <w:r w:rsidRPr="005D0BC8">
                            <w:rPr>
                              <w:color w:val="000000"/>
                              <w:sz w:val="10"/>
                              <w:szCs w:val="10"/>
                              <w:lang w:val="en-US"/>
                            </w:rPr>
                            <w:t>This document and the information contained herein is proprietary information of MBDA France</w:t>
                          </w:r>
                        </w:p>
                        <w:p w14:paraId="110CE058" w14:textId="77777777" w:rsidR="00FC4D59" w:rsidRPr="006036D4" w:rsidRDefault="00FC4D59" w:rsidP="00307F6B">
                          <w:pPr>
                            <w:autoSpaceDE w:val="0"/>
                            <w:rPr>
                              <w:color w:val="000000"/>
                              <w:sz w:val="10"/>
                              <w:szCs w:val="10"/>
                              <w:lang w:val="en-US"/>
                            </w:rPr>
                          </w:pPr>
                          <w:r w:rsidRPr="005D0BC8">
                            <w:rPr>
                              <w:color w:val="000000"/>
                              <w:sz w:val="10"/>
                              <w:szCs w:val="10"/>
                              <w:lang w:val="en-US"/>
                            </w:rPr>
                            <w:t xml:space="preserve">and shall not be disclosed or reproduced without the prior written </w:t>
                          </w:r>
                          <w:proofErr w:type="spellStart"/>
                          <w:r w:rsidRPr="005D0BC8">
                            <w:rPr>
                              <w:color w:val="000000"/>
                              <w:sz w:val="10"/>
                              <w:szCs w:val="10"/>
                              <w:lang w:val="en-US"/>
                            </w:rPr>
                            <w:t>authorisation</w:t>
                          </w:r>
                          <w:proofErr w:type="spellEnd"/>
                          <w:r w:rsidRPr="005D0BC8">
                            <w:rPr>
                              <w:color w:val="000000"/>
                              <w:sz w:val="10"/>
                              <w:szCs w:val="10"/>
                              <w:lang w:val="en-US"/>
                            </w:rPr>
                            <w:t xml:space="preserve"> of MBDA France. </w:t>
                          </w:r>
                          <w:r>
                            <w:rPr>
                              <w:color w:val="000000"/>
                              <w:sz w:val="10"/>
                              <w:szCs w:val="10"/>
                              <w:lang w:val="en-US"/>
                            </w:rPr>
                            <w:t>© MBDA France 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A8C684" id="_x0000_t202" coordsize="21600,21600" o:spt="202" path="m,l,21600r21600,l21600,xe">
              <v:stroke joinstyle="miter"/>
              <v:path gradientshapeok="t" o:connecttype="rect"/>
            </v:shapetype>
            <v:shape id="Text Box 15" o:spid="_x0000_s1033" type="#_x0000_t202" style="position:absolute;left:0;text-align:left;margin-left:74.25pt;margin-top:0;width:354.4pt;height:60.8pt;z-index:251672576;visibility:visible;mso-wrap-style:square;mso-width-percent:0;mso-height-percent:0;mso-wrap-distance-left:9.75pt;mso-wrap-distance-top:0;mso-wrap-distance-right:9.75pt;mso-wrap-distance-bottom:0;mso-position-horizontal:absolute;mso-position-horizontal-relative:left-margin-area;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" stroked="f">
              <v:fill opacity="0"/>
              <v:textbox inset="0,0,0,0">
                <w:txbxContent>
                  <w:p w14:paraId="16C51B2D" w14:textId="77777777" w:rsidR="00FC4D59" w:rsidRDefault="00FC4D59" w:rsidP="00885A19">
                    <w:pPr>
                      <w:autoSpaceDE w:val="0"/>
                      <w:rPr>
                        <w:color w:val="000000"/>
                        <w:sz w:val="10"/>
                        <w:szCs w:val="10"/>
                      </w:rPr>
                    </w:pPr>
                    <w:r>
                      <w:rPr>
                        <w:color w:val="000000"/>
                        <w:sz w:val="10"/>
                        <w:szCs w:val="10"/>
                      </w:rPr>
                      <w:t>www.mbda-systems.com</w:t>
                    </w:r>
                  </w:p>
                  <w:p w14:paraId="22B04B3E" w14:textId="77777777" w:rsidR="00FC4D59" w:rsidRDefault="00FC4D59" w:rsidP="00885A19">
                    <w:pPr>
                      <w:autoSpaceDE w:val="0"/>
                      <w:rPr>
                        <w:color w:val="000000"/>
                        <w:sz w:val="10"/>
                        <w:szCs w:val="10"/>
                      </w:rPr>
                    </w:pPr>
                    <w:r w:rsidRPr="005D0BC8">
                      <w:rPr>
                        <w:color w:val="000000"/>
                        <w:sz w:val="10"/>
                        <w:szCs w:val="10"/>
                      </w:rPr>
                      <w:t>Ce document est la propriété de MBDA France. Il ne peut être communiqué à des tiers et/ou reproduit</w:t>
                    </w:r>
                  </w:p>
                  <w:p w14:paraId="60435559" w14:textId="77777777" w:rsidR="00FC4D59" w:rsidRDefault="00FC4D59" w:rsidP="00307F6B">
                    <w:pPr>
                      <w:autoSpaceDE w:val="0"/>
                      <w:rPr>
                        <w:color w:val="000000"/>
                        <w:sz w:val="10"/>
                        <w:szCs w:val="10"/>
                        <w:lang w:val="en-US"/>
                      </w:rPr>
                    </w:pPr>
                    <w:proofErr w:type="gramStart"/>
                    <w:r w:rsidRPr="005D0BC8">
                      <w:rPr>
                        <w:color w:val="000000"/>
                        <w:sz w:val="10"/>
                        <w:szCs w:val="10"/>
                      </w:rPr>
                      <w:t>sans</w:t>
                    </w:r>
                    <w:proofErr w:type="gramEnd"/>
                    <w:r w:rsidRPr="005D0BC8">
                      <w:rPr>
                        <w:color w:val="000000"/>
                        <w:sz w:val="10"/>
                        <w:szCs w:val="10"/>
                      </w:rPr>
                      <w:t xml:space="preserve"> l'autorisation préalable écrite de MBDA France et son contenu ne peut être divulgué. </w:t>
                    </w:r>
                    <w:r>
                      <w:rPr>
                        <w:color w:val="000000"/>
                        <w:sz w:val="10"/>
                        <w:szCs w:val="10"/>
                        <w:lang w:val="en-US"/>
                      </w:rPr>
                      <w:t>© MBDA France 2022</w:t>
                    </w:r>
                    <w:r w:rsidRPr="005D0BC8">
                      <w:rPr>
                        <w:color w:val="000000"/>
                        <w:sz w:val="10"/>
                        <w:szCs w:val="10"/>
                        <w:lang w:val="en-US"/>
                      </w:rPr>
                      <w:t xml:space="preserve">. </w:t>
                    </w:r>
                  </w:p>
                  <w:p w14:paraId="122E30A5" w14:textId="77777777" w:rsidR="00FC4D59" w:rsidRDefault="00FC4D59" w:rsidP="00885A19">
                    <w:pPr>
                      <w:autoSpaceDE w:val="0"/>
                      <w:rPr>
                        <w:color w:val="000000"/>
                        <w:sz w:val="10"/>
                        <w:szCs w:val="10"/>
                        <w:lang w:val="en-US"/>
                      </w:rPr>
                    </w:pPr>
                    <w:r w:rsidRPr="005D0BC8">
                      <w:rPr>
                        <w:color w:val="000000"/>
                        <w:sz w:val="10"/>
                        <w:szCs w:val="10"/>
                        <w:lang w:val="en-US"/>
                      </w:rPr>
                      <w:t>This document and the information contained herein is proprietary information of MBDA France</w:t>
                    </w:r>
                  </w:p>
                  <w:p w14:paraId="110CE058" w14:textId="77777777" w:rsidR="00FC4D59" w:rsidRPr="006036D4" w:rsidRDefault="00FC4D59" w:rsidP="00307F6B">
                    <w:pPr>
                      <w:autoSpaceDE w:val="0"/>
                      <w:rPr>
                        <w:color w:val="000000"/>
                        <w:sz w:val="10"/>
                        <w:szCs w:val="10"/>
                        <w:lang w:val="en-US"/>
                      </w:rPr>
                    </w:pPr>
                    <w:r w:rsidRPr="005D0BC8">
                      <w:rPr>
                        <w:color w:val="000000"/>
                        <w:sz w:val="10"/>
                        <w:szCs w:val="10"/>
                        <w:lang w:val="en-US"/>
                      </w:rPr>
                      <w:t xml:space="preserve">and shall not be disclosed or reproduced without the prior written </w:t>
                    </w:r>
                    <w:proofErr w:type="spellStart"/>
                    <w:r w:rsidRPr="005D0BC8">
                      <w:rPr>
                        <w:color w:val="000000"/>
                        <w:sz w:val="10"/>
                        <w:szCs w:val="10"/>
                        <w:lang w:val="en-US"/>
                      </w:rPr>
                      <w:t>authorisation</w:t>
                    </w:r>
                    <w:proofErr w:type="spellEnd"/>
                    <w:r w:rsidRPr="005D0BC8">
                      <w:rPr>
                        <w:color w:val="000000"/>
                        <w:sz w:val="10"/>
                        <w:szCs w:val="10"/>
                        <w:lang w:val="en-US"/>
                      </w:rPr>
                      <w:t xml:space="preserve"> of MBDA France. </w:t>
                    </w:r>
                    <w:r>
                      <w:rPr>
                        <w:color w:val="000000"/>
                        <w:sz w:val="10"/>
                        <w:szCs w:val="10"/>
                        <w:lang w:val="en-US"/>
                      </w:rPr>
                      <w:t>© MBDA France 2022.</w:t>
                    </w:r>
                  </w:p>
                </w:txbxContent>
              </v:textbox>
              <w10:wrap anchorx="margin" anchory="page"/>
            </v:shape>
          </w:pict>
        </mc:Fallback>
      </mc:AlternateContent>
    </w:r>
    <w:r>
      <w:rPr>
        <w:noProof/>
        <w:lang w:eastAsia="fr-FR"/>
      </w:rPr>
      <mc:AlternateContent>
        <mc:Choice Requires="wpg">
          <w:drawing>
            <wp:anchor distT="0" distB="0" distL="114300" distR="114300" simplePos="0" relativeHeight="251678720" behindDoc="0" locked="0" layoutInCell="1" allowOverlap="1" wp14:anchorId="68A29923" wp14:editId="40D9C695">
              <wp:simplePos x="0" y="0"/>
              <wp:positionH relativeFrom="page">
                <wp:align>right</wp:align>
              </wp:positionH>
              <wp:positionV relativeFrom="page">
                <wp:align>bottom</wp:align>
              </wp:positionV>
              <wp:extent cx="1905000" cy="571500"/>
              <wp:effectExtent l="0" t="0" r="0" b="0"/>
              <wp:wrapNone/>
              <wp:docPr id="4" name="Groupe 4"/>
              <wp:cNvGraphicFramePr/>
              <a:graphic xmlns:a="http://schemas.openxmlformats.org/drawingml/2006/main">
                <a:graphicData uri="http://schemas.microsoft.com/office/word/2010/wordprocessingGroup">
                  <wpg:wgp>
                    <wpg:cNvGrpSpPr/>
                    <wpg:grpSpPr>
                      <a:xfrm>
                        <a:off x="0" y="0"/>
                        <a:ext cx="1905000" cy="571500"/>
                        <a:chOff x="0" y="0"/>
                        <a:chExt cx="1904365" cy="571500"/>
                      </a:xfrm>
                    </wpg:grpSpPr>
                    <pic:pic xmlns:pic="http://schemas.openxmlformats.org/drawingml/2006/picture">
                      <pic:nvPicPr>
                        <pic:cNvPr id="8" name="Image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5600" cy="274320"/>
                        </a:xfrm>
                        <a:prstGeom prst="rect">
                          <a:avLst/>
                        </a:prstGeom>
                        <a:solidFill>
                          <a:srgbClr val="FFFFFF"/>
                        </a:solidFill>
                        <a:ln>
                          <a:noFill/>
                        </a:ln>
                      </pic:spPr>
                    </pic:pic>
                    <wps:wsp>
                      <wps:cNvPr id="9" name="Rectangle 9"/>
                      <wps:cNvSpPr/>
                      <wps:spPr>
                        <a:xfrm>
                          <a:off x="599440" y="0"/>
                          <a:ext cx="1304925" cy="5715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A5811CB" id="Groupe 4" o:spid="_x0000_s1026" style="position:absolute;margin-left:98.8pt;margin-top:0;width:150pt;height:45pt;z-index:251678720;mso-position-horizontal:right;mso-position-horizontal-relative:page;mso-position-vertical:bottom;mso-position-vertical-relative:page;mso-width-relative:margin" coordsize="19043,57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6256;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" filled="t">
                <v:imagedata r:id="rId2" o:title=""/>
                <v:path arrowok="t"/>
              </v:shape>
              <v:rect id="Rectangle 9" o:spid="_x0000_s1028" style="position:absolute;left:5994;width:13049;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" filled="f" stroked="f" strokeweight="2pt"/>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36346" w14:textId="77777777" w:rsidR="00FC4D59" w:rsidRDefault="00FC4D59">
    <w:pPr>
      <w:pStyle w:val="Pieddepage"/>
      <w:ind w:firstLine="360"/>
      <w:rPr>
        <w:sz w:val="18"/>
        <w:szCs w:val="18"/>
      </w:rPr>
    </w:pPr>
    <w:r>
      <w:rPr>
        <w:noProof/>
        <w:lang w:eastAsia="fr-FR"/>
      </w:rPr>
      <mc:AlternateContent>
        <mc:Choice Requires="wpg">
          <w:drawing>
            <wp:anchor distT="0" distB="0" distL="114300" distR="114300" simplePos="0" relativeHeight="251676672" behindDoc="0" locked="0" layoutInCell="1" allowOverlap="1" wp14:anchorId="526EAFBD" wp14:editId="7B58CE1B">
              <wp:simplePos x="0" y="0"/>
              <wp:positionH relativeFrom="page">
                <wp:align>right</wp:align>
              </wp:positionH>
              <wp:positionV relativeFrom="page">
                <wp:align>bottom</wp:align>
              </wp:positionV>
              <wp:extent cx="1905000" cy="571500"/>
              <wp:effectExtent l="0" t="0" r="0" b="0"/>
              <wp:wrapNone/>
              <wp:docPr id="7" name="Groupe 7"/>
              <wp:cNvGraphicFramePr/>
              <a:graphic xmlns:a="http://schemas.openxmlformats.org/drawingml/2006/main">
                <a:graphicData uri="http://schemas.microsoft.com/office/word/2010/wordprocessingGroup">
                  <wpg:wgp>
                    <wpg:cNvGrpSpPr/>
                    <wpg:grpSpPr>
                      <a:xfrm>
                        <a:off x="0" y="0"/>
                        <a:ext cx="1905000" cy="571500"/>
                        <a:chOff x="0" y="0"/>
                        <a:chExt cx="1904365" cy="571500"/>
                      </a:xfrm>
                    </wpg:grpSpPr>
                    <pic:pic xmlns:pic="http://schemas.openxmlformats.org/drawingml/2006/picture">
                      <pic:nvPicPr>
                        <pic:cNvPr id="24" name="Image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5600" cy="274320"/>
                        </a:xfrm>
                        <a:prstGeom prst="rect">
                          <a:avLst/>
                        </a:prstGeom>
                        <a:solidFill>
                          <a:srgbClr val="FFFFFF"/>
                        </a:solidFill>
                        <a:ln>
                          <a:noFill/>
                        </a:ln>
                      </pic:spPr>
                    </pic:pic>
                    <wps:wsp>
                      <wps:cNvPr id="3" name="Rectangle 3"/>
                      <wps:cNvSpPr/>
                      <wps:spPr>
                        <a:xfrm>
                          <a:off x="599440" y="0"/>
                          <a:ext cx="1304925" cy="5715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AE24051" id="Groupe 7" o:spid="_x0000_s1026" style="position:absolute;margin-left:98.8pt;margin-top:0;width:150pt;height:45pt;z-index:251676672;mso-position-horizontal:right;mso-position-horizontal-relative:page;mso-position-vertical:bottom;mso-position-vertical-relative:page;mso-width-relative:margin" coordsize="19043,57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6256;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" filled="t">
                <v:imagedata r:id="rId2" o:title=""/>
                <v:path arrowok="t"/>
              </v:shape>
              <v:rect id="Rectangle 3" o:spid="_x0000_s1028" style="position:absolute;left:5994;width:13049;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" filled="f" stroked="f" strokeweight="2pt"/>
              <w10:wrap anchorx="page" anchory="page"/>
            </v:group>
          </w:pict>
        </mc:Fallback>
      </mc:AlternateContent>
    </w:r>
    <w:r>
      <w:rPr>
        <w:noProof/>
        <w:lang w:eastAsia="fr-FR"/>
      </w:rPr>
      <mc:AlternateContent>
        <mc:Choice Requires="wps">
          <w:drawing>
            <wp:anchor distT="0" distB="0" distL="0" distR="0" simplePos="0" relativeHeight="251669504" behindDoc="0" locked="0" layoutInCell="1" allowOverlap="1" wp14:anchorId="18E7E9F5" wp14:editId="14071122">
              <wp:simplePos x="0" y="0"/>
              <wp:positionH relativeFrom="leftMargin">
                <wp:posOffset>1046480</wp:posOffset>
              </wp:positionH>
              <wp:positionV relativeFrom="page">
                <wp:align>bottom</wp:align>
              </wp:positionV>
              <wp:extent cx="467360" cy="894080"/>
              <wp:effectExtent l="0" t="0" r="0" b="0"/>
              <wp:wrapSquare wrapText="largest"/>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89408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F5869F" w14:textId="480C3D73" w:rsidR="00FC4D59" w:rsidRDefault="00FC4D59" w:rsidP="00B170F4">
                          <w:pPr>
                            <w:pStyle w:val="Pieddepage"/>
                          </w:pPr>
                          <w:proofErr w:type="gramStart"/>
                          <w:r w:rsidRPr="00613827">
                            <w:rPr>
                              <w:rStyle w:val="Numrodepage"/>
                              <w:sz w:val="14"/>
                              <w:szCs w:val="14"/>
                            </w:rPr>
                            <w:t>p</w:t>
                          </w:r>
                          <w:proofErr w:type="gramEnd"/>
                          <w:r>
                            <w:rPr>
                              <w:rStyle w:val="Numrodepage"/>
                              <w:sz w:val="16"/>
                              <w:szCs w:val="16"/>
                            </w:rPr>
                            <w:t xml:space="preserve"> </w:t>
                          </w:r>
                          <w:r w:rsidRPr="00613827">
                            <w:rPr>
                              <w:rStyle w:val="Numrodepage"/>
                              <w:sz w:val="14"/>
                              <w:szCs w:val="14"/>
                            </w:rPr>
                            <w:fldChar w:fldCharType="begin"/>
                          </w:r>
                          <w:r w:rsidRPr="00613827">
                            <w:rPr>
                              <w:rStyle w:val="Numrodepage"/>
                              <w:sz w:val="14"/>
                              <w:szCs w:val="14"/>
                            </w:rPr>
                            <w:instrText xml:space="preserve"> PAGE   \* MERGEFORMAT </w:instrText>
                          </w:r>
                          <w:r w:rsidRPr="00613827">
                            <w:rPr>
                              <w:rStyle w:val="Numrodepage"/>
                              <w:sz w:val="14"/>
                              <w:szCs w:val="14"/>
                            </w:rPr>
                            <w:fldChar w:fldCharType="separate"/>
                          </w:r>
                          <w:r w:rsidR="008C1AC9">
                            <w:rPr>
                              <w:rStyle w:val="Numrodepage"/>
                              <w:noProof/>
                              <w:sz w:val="14"/>
                              <w:szCs w:val="14"/>
                            </w:rPr>
                            <w:t>25</w:t>
                          </w:r>
                          <w:r w:rsidRPr="00613827">
                            <w:rPr>
                              <w:rStyle w:val="Numrodepage"/>
                              <w:sz w:val="14"/>
                              <w:szCs w:val="14"/>
                            </w:rPr>
                            <w:fldChar w:fldCharType="end"/>
                          </w:r>
                          <w:r w:rsidRPr="00613827">
                            <w:rPr>
                              <w:rStyle w:val="Numrodepage"/>
                              <w:sz w:val="14"/>
                              <w:szCs w:val="14"/>
                            </w:rPr>
                            <w:t>/</w:t>
                          </w:r>
                          <w:r w:rsidRPr="00613827">
                            <w:rPr>
                              <w:rStyle w:val="Numrodepage"/>
                              <w:sz w:val="14"/>
                              <w:szCs w:val="14"/>
                            </w:rPr>
                            <w:fldChar w:fldCharType="begin"/>
                          </w:r>
                          <w:r w:rsidRPr="00613827">
                            <w:rPr>
                              <w:rStyle w:val="Numrodepage"/>
                              <w:sz w:val="14"/>
                              <w:szCs w:val="14"/>
                            </w:rPr>
                            <w:instrText xml:space="preserve"> NUMPAGES   \* MERGEFORMAT </w:instrText>
                          </w:r>
                          <w:r w:rsidRPr="00613827">
                            <w:rPr>
                              <w:rStyle w:val="Numrodepage"/>
                              <w:sz w:val="14"/>
                              <w:szCs w:val="14"/>
                            </w:rPr>
                            <w:fldChar w:fldCharType="separate"/>
                          </w:r>
                          <w:r w:rsidR="008C1AC9">
                            <w:rPr>
                              <w:rStyle w:val="Numrodepage"/>
                              <w:noProof/>
                              <w:sz w:val="14"/>
                              <w:szCs w:val="14"/>
                            </w:rPr>
                            <w:t>25</w:t>
                          </w:r>
                          <w:r w:rsidRPr="00613827">
                            <w:rPr>
                              <w:rStyle w:val="Numrodepage"/>
                              <w:sz w:val="14"/>
                              <w:szCs w:val="1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E7E9F5" id="_x0000_t202" coordsize="21600,21600" o:spt="202" path="m,l,21600r21600,l21600,xe">
              <v:stroke joinstyle="miter"/>
              <v:path gradientshapeok="t" o:connecttype="rect"/>
            </v:shapetype>
            <v:shape id="Text Box 1" o:spid="_x0000_s1034" type="#_x0000_t202" style="position:absolute;left:0;text-align:left;margin-left:82.4pt;margin-top:0;width:36.8pt;height:70.4pt;z-index:251669504;visibility:visible;mso-wrap-style:square;mso-width-percent:0;mso-height-percent:0;mso-wrap-distance-left:0;mso-wrap-distance-top:0;mso-wrap-distance-right:0;mso-wrap-distance-bottom:0;mso-position-horizontal:absolute;mso-position-horizontal-relative:left-margin-area;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" stroked="f">
              <v:fill opacity="0"/>
              <v:textbox inset="0,0,0,0">
                <w:txbxContent>
                  <w:p w14:paraId="4EF5869F" w14:textId="480C3D73" w:rsidR="00FC4D59" w:rsidRDefault="00FC4D59" w:rsidP="00B170F4">
                    <w:pPr>
                      <w:pStyle w:val="Pieddepage"/>
                    </w:pPr>
                    <w:proofErr w:type="gramStart"/>
                    <w:r w:rsidRPr="00613827">
                      <w:rPr>
                        <w:rStyle w:val="Numrodepage"/>
                        <w:sz w:val="14"/>
                        <w:szCs w:val="14"/>
                      </w:rPr>
                      <w:t>p</w:t>
                    </w:r>
                    <w:proofErr w:type="gramEnd"/>
                    <w:r>
                      <w:rPr>
                        <w:rStyle w:val="Numrodepage"/>
                        <w:sz w:val="16"/>
                        <w:szCs w:val="16"/>
                      </w:rPr>
                      <w:t xml:space="preserve"> </w:t>
                    </w:r>
                    <w:r w:rsidRPr="00613827">
                      <w:rPr>
                        <w:rStyle w:val="Numrodepage"/>
                        <w:sz w:val="14"/>
                        <w:szCs w:val="14"/>
                      </w:rPr>
                      <w:fldChar w:fldCharType="begin"/>
                    </w:r>
                    <w:r w:rsidRPr="00613827">
                      <w:rPr>
                        <w:rStyle w:val="Numrodepage"/>
                        <w:sz w:val="14"/>
                        <w:szCs w:val="14"/>
                      </w:rPr>
                      <w:instrText xml:space="preserve"> PAGE   \* MERGEFORMAT </w:instrText>
                    </w:r>
                    <w:r w:rsidRPr="00613827">
                      <w:rPr>
                        <w:rStyle w:val="Numrodepage"/>
                        <w:sz w:val="14"/>
                        <w:szCs w:val="14"/>
                      </w:rPr>
                      <w:fldChar w:fldCharType="separate"/>
                    </w:r>
                    <w:r w:rsidR="008C1AC9">
                      <w:rPr>
                        <w:rStyle w:val="Numrodepage"/>
                        <w:noProof/>
                        <w:sz w:val="14"/>
                        <w:szCs w:val="14"/>
                      </w:rPr>
                      <w:t>25</w:t>
                    </w:r>
                    <w:r w:rsidRPr="00613827">
                      <w:rPr>
                        <w:rStyle w:val="Numrodepage"/>
                        <w:sz w:val="14"/>
                        <w:szCs w:val="14"/>
                      </w:rPr>
                      <w:fldChar w:fldCharType="end"/>
                    </w:r>
                    <w:r w:rsidRPr="00613827">
                      <w:rPr>
                        <w:rStyle w:val="Numrodepage"/>
                        <w:sz w:val="14"/>
                        <w:szCs w:val="14"/>
                      </w:rPr>
                      <w:t>/</w:t>
                    </w:r>
                    <w:r w:rsidRPr="00613827">
                      <w:rPr>
                        <w:rStyle w:val="Numrodepage"/>
                        <w:sz w:val="14"/>
                        <w:szCs w:val="14"/>
                      </w:rPr>
                      <w:fldChar w:fldCharType="begin"/>
                    </w:r>
                    <w:r w:rsidRPr="00613827">
                      <w:rPr>
                        <w:rStyle w:val="Numrodepage"/>
                        <w:sz w:val="14"/>
                        <w:szCs w:val="14"/>
                      </w:rPr>
                      <w:instrText xml:space="preserve"> NUMPAGES   \* MERGEFORMAT </w:instrText>
                    </w:r>
                    <w:r w:rsidRPr="00613827">
                      <w:rPr>
                        <w:rStyle w:val="Numrodepage"/>
                        <w:sz w:val="14"/>
                        <w:szCs w:val="14"/>
                      </w:rPr>
                      <w:fldChar w:fldCharType="separate"/>
                    </w:r>
                    <w:r w:rsidR="008C1AC9">
                      <w:rPr>
                        <w:rStyle w:val="Numrodepage"/>
                        <w:noProof/>
                        <w:sz w:val="14"/>
                        <w:szCs w:val="14"/>
                      </w:rPr>
                      <w:t>25</w:t>
                    </w:r>
                    <w:r w:rsidRPr="00613827">
                      <w:rPr>
                        <w:rStyle w:val="Numrodepage"/>
                        <w:sz w:val="14"/>
                        <w:szCs w:val="14"/>
                      </w:rPr>
                      <w:fldChar w:fldCharType="end"/>
                    </w:r>
                  </w:p>
                </w:txbxContent>
              </v:textbox>
              <w10:wrap type="square" side="largest" anchorx="margin" anchory="page"/>
            </v:shape>
          </w:pict>
        </mc:Fallback>
      </mc:AlternateContent>
    </w:r>
    <w:r w:rsidRPr="002862A7">
      <w:rPr>
        <w:noProof/>
        <w:lang w:eastAsia="fr-FR"/>
      </w:rPr>
      <mc:AlternateContent>
        <mc:Choice Requires="wps">
          <w:drawing>
            <wp:anchor distT="0" distB="0" distL="123825" distR="123825" simplePos="0" relativeHeight="251674624" behindDoc="0" locked="0" layoutInCell="1" allowOverlap="1" wp14:anchorId="6E28F082" wp14:editId="339F9D0B">
              <wp:simplePos x="0" y="0"/>
              <wp:positionH relativeFrom="leftMargin">
                <wp:posOffset>1046480</wp:posOffset>
              </wp:positionH>
              <wp:positionV relativeFrom="page">
                <wp:align>bottom</wp:align>
              </wp:positionV>
              <wp:extent cx="4500880" cy="762000"/>
              <wp:effectExtent l="0" t="0" r="0" b="0"/>
              <wp:wrapNone/>
              <wp:docPr id="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0880" cy="7620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4BEF72" w14:textId="77777777" w:rsidR="00FC4D59" w:rsidRDefault="00FC4D59" w:rsidP="00AA565F">
                          <w:pPr>
                            <w:autoSpaceDE w:val="0"/>
                            <w:rPr>
                              <w:color w:val="000000"/>
                              <w:sz w:val="10"/>
                              <w:szCs w:val="10"/>
                            </w:rPr>
                          </w:pPr>
                          <w:r w:rsidRPr="00ED313C">
                            <w:rPr>
                              <w:color w:val="000000"/>
                              <w:sz w:val="10"/>
                              <w:szCs w:val="10"/>
                            </w:rPr>
                            <w:t>www.mbda-systems.com</w:t>
                          </w:r>
                        </w:p>
                        <w:p w14:paraId="4A2DB66A" w14:textId="77777777" w:rsidR="00FC4D59" w:rsidRDefault="00FC4D59" w:rsidP="00AA565F">
                          <w:pPr>
                            <w:autoSpaceDE w:val="0"/>
                            <w:rPr>
                              <w:color w:val="000000"/>
                              <w:sz w:val="10"/>
                              <w:szCs w:val="10"/>
                            </w:rPr>
                          </w:pPr>
                          <w:r w:rsidRPr="005D0BC8">
                            <w:rPr>
                              <w:color w:val="000000"/>
                              <w:sz w:val="10"/>
                              <w:szCs w:val="10"/>
                            </w:rPr>
                            <w:t>Ce document est la propriété de MBDA France. Il ne peut être communiqué à des tiers et/ou reproduit</w:t>
                          </w:r>
                        </w:p>
                        <w:p w14:paraId="56BBDDB8" w14:textId="77777777" w:rsidR="00FC4D59" w:rsidRDefault="00FC4D59" w:rsidP="00307F6B">
                          <w:pPr>
                            <w:autoSpaceDE w:val="0"/>
                            <w:rPr>
                              <w:color w:val="000000"/>
                              <w:sz w:val="10"/>
                              <w:szCs w:val="10"/>
                              <w:lang w:val="en-US"/>
                            </w:rPr>
                          </w:pPr>
                          <w:proofErr w:type="gramStart"/>
                          <w:r w:rsidRPr="005D0BC8">
                            <w:rPr>
                              <w:color w:val="000000"/>
                              <w:sz w:val="10"/>
                              <w:szCs w:val="10"/>
                            </w:rPr>
                            <w:t>sans</w:t>
                          </w:r>
                          <w:proofErr w:type="gramEnd"/>
                          <w:r w:rsidRPr="005D0BC8">
                            <w:rPr>
                              <w:color w:val="000000"/>
                              <w:sz w:val="10"/>
                              <w:szCs w:val="10"/>
                            </w:rPr>
                            <w:t xml:space="preserve"> l'autorisation préalable écrite de MBDA France et son contenu ne peut être divulgué. </w:t>
                          </w:r>
                          <w:r>
                            <w:rPr>
                              <w:color w:val="000000"/>
                              <w:sz w:val="10"/>
                              <w:szCs w:val="10"/>
                              <w:lang w:val="en-US"/>
                            </w:rPr>
                            <w:t>© MBDA France 2022</w:t>
                          </w:r>
                          <w:r w:rsidRPr="005D0BC8">
                            <w:rPr>
                              <w:color w:val="000000"/>
                              <w:sz w:val="10"/>
                              <w:szCs w:val="10"/>
                              <w:lang w:val="en-US"/>
                            </w:rPr>
                            <w:t xml:space="preserve">. </w:t>
                          </w:r>
                        </w:p>
                        <w:p w14:paraId="0035B430" w14:textId="77777777" w:rsidR="00FC4D59" w:rsidRDefault="00FC4D59" w:rsidP="00AA565F">
                          <w:pPr>
                            <w:autoSpaceDE w:val="0"/>
                            <w:rPr>
                              <w:color w:val="000000"/>
                              <w:sz w:val="10"/>
                              <w:szCs w:val="10"/>
                              <w:lang w:val="en-US"/>
                            </w:rPr>
                          </w:pPr>
                          <w:r w:rsidRPr="005D0BC8">
                            <w:rPr>
                              <w:color w:val="000000"/>
                              <w:sz w:val="10"/>
                              <w:szCs w:val="10"/>
                              <w:lang w:val="en-US"/>
                            </w:rPr>
                            <w:t>This document and the information contained herein is proprietary information of MBDA France</w:t>
                          </w:r>
                        </w:p>
                        <w:p w14:paraId="274E4ED6" w14:textId="77777777" w:rsidR="00FC4D59" w:rsidRPr="006036D4" w:rsidRDefault="00FC4D59" w:rsidP="009D3793">
                          <w:pPr>
                            <w:autoSpaceDE w:val="0"/>
                            <w:rPr>
                              <w:color w:val="000000"/>
                              <w:sz w:val="10"/>
                              <w:szCs w:val="10"/>
                              <w:lang w:val="en-US"/>
                            </w:rPr>
                          </w:pPr>
                          <w:r w:rsidRPr="005D0BC8">
                            <w:rPr>
                              <w:color w:val="000000"/>
                              <w:sz w:val="10"/>
                              <w:szCs w:val="10"/>
                              <w:lang w:val="en-US"/>
                            </w:rPr>
                            <w:t xml:space="preserve">and shall not be disclosed or reproduced without the prior written </w:t>
                          </w:r>
                          <w:proofErr w:type="spellStart"/>
                          <w:r w:rsidRPr="005D0BC8">
                            <w:rPr>
                              <w:color w:val="000000"/>
                              <w:sz w:val="10"/>
                              <w:szCs w:val="10"/>
                              <w:lang w:val="en-US"/>
                            </w:rPr>
                            <w:t>authorisation</w:t>
                          </w:r>
                          <w:proofErr w:type="spellEnd"/>
                          <w:r w:rsidRPr="005D0BC8">
                            <w:rPr>
                              <w:color w:val="000000"/>
                              <w:sz w:val="10"/>
                              <w:szCs w:val="10"/>
                              <w:lang w:val="en-US"/>
                            </w:rPr>
                            <w:t xml:space="preserve"> of MBDA France. </w:t>
                          </w:r>
                          <w:r>
                            <w:rPr>
                              <w:color w:val="000000"/>
                              <w:sz w:val="10"/>
                              <w:szCs w:val="10"/>
                              <w:lang w:val="en-US"/>
                            </w:rPr>
                            <w:t>© MBDA France 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28F082" id="_x0000_s1035" type="#_x0000_t202" style="position:absolute;left:0;text-align:left;margin-left:82.4pt;margin-top:0;width:354.4pt;height:60pt;z-index:251674624;visibility:visible;mso-wrap-style:square;mso-width-percent:0;mso-height-percent:0;mso-wrap-distance-left:9.75pt;mso-wrap-distance-top:0;mso-wrap-distance-right:9.75pt;mso-wrap-distance-bottom:0;mso-position-horizontal:absolute;mso-position-horizontal-relative:left-margin-area;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" stroked="f">
              <v:fill opacity="0"/>
              <v:textbox inset="0,0,0,0">
                <w:txbxContent>
                  <w:p w14:paraId="264BEF72" w14:textId="77777777" w:rsidR="00FC4D59" w:rsidRDefault="00FC4D59" w:rsidP="00AA565F">
                    <w:pPr>
                      <w:autoSpaceDE w:val="0"/>
                      <w:rPr>
                        <w:color w:val="000000"/>
                        <w:sz w:val="10"/>
                        <w:szCs w:val="10"/>
                      </w:rPr>
                    </w:pPr>
                    <w:r w:rsidRPr="00ED313C">
                      <w:rPr>
                        <w:color w:val="000000"/>
                        <w:sz w:val="10"/>
                        <w:szCs w:val="10"/>
                      </w:rPr>
                      <w:t>www.mbda-systems.com</w:t>
                    </w:r>
                  </w:p>
                  <w:p w14:paraId="4A2DB66A" w14:textId="77777777" w:rsidR="00FC4D59" w:rsidRDefault="00FC4D59" w:rsidP="00AA565F">
                    <w:pPr>
                      <w:autoSpaceDE w:val="0"/>
                      <w:rPr>
                        <w:color w:val="000000"/>
                        <w:sz w:val="10"/>
                        <w:szCs w:val="10"/>
                      </w:rPr>
                    </w:pPr>
                    <w:r w:rsidRPr="005D0BC8">
                      <w:rPr>
                        <w:color w:val="000000"/>
                        <w:sz w:val="10"/>
                        <w:szCs w:val="10"/>
                      </w:rPr>
                      <w:t>Ce document est la propriété de MBDA France. Il ne peut être communiqué à des tiers et/ou reproduit</w:t>
                    </w:r>
                  </w:p>
                  <w:p w14:paraId="56BBDDB8" w14:textId="77777777" w:rsidR="00FC4D59" w:rsidRDefault="00FC4D59" w:rsidP="00307F6B">
                    <w:pPr>
                      <w:autoSpaceDE w:val="0"/>
                      <w:rPr>
                        <w:color w:val="000000"/>
                        <w:sz w:val="10"/>
                        <w:szCs w:val="10"/>
                        <w:lang w:val="en-US"/>
                      </w:rPr>
                    </w:pPr>
                    <w:proofErr w:type="gramStart"/>
                    <w:r w:rsidRPr="005D0BC8">
                      <w:rPr>
                        <w:color w:val="000000"/>
                        <w:sz w:val="10"/>
                        <w:szCs w:val="10"/>
                      </w:rPr>
                      <w:t>sans</w:t>
                    </w:r>
                    <w:proofErr w:type="gramEnd"/>
                    <w:r w:rsidRPr="005D0BC8">
                      <w:rPr>
                        <w:color w:val="000000"/>
                        <w:sz w:val="10"/>
                        <w:szCs w:val="10"/>
                      </w:rPr>
                      <w:t xml:space="preserve"> l'autorisation préalable écrite de MBDA France et son contenu ne peut être divulgué. </w:t>
                    </w:r>
                    <w:r>
                      <w:rPr>
                        <w:color w:val="000000"/>
                        <w:sz w:val="10"/>
                        <w:szCs w:val="10"/>
                        <w:lang w:val="en-US"/>
                      </w:rPr>
                      <w:t>© MBDA France 2022</w:t>
                    </w:r>
                    <w:r w:rsidRPr="005D0BC8">
                      <w:rPr>
                        <w:color w:val="000000"/>
                        <w:sz w:val="10"/>
                        <w:szCs w:val="10"/>
                        <w:lang w:val="en-US"/>
                      </w:rPr>
                      <w:t xml:space="preserve">. </w:t>
                    </w:r>
                  </w:p>
                  <w:p w14:paraId="0035B430" w14:textId="77777777" w:rsidR="00FC4D59" w:rsidRDefault="00FC4D59" w:rsidP="00AA565F">
                    <w:pPr>
                      <w:autoSpaceDE w:val="0"/>
                      <w:rPr>
                        <w:color w:val="000000"/>
                        <w:sz w:val="10"/>
                        <w:szCs w:val="10"/>
                        <w:lang w:val="en-US"/>
                      </w:rPr>
                    </w:pPr>
                    <w:r w:rsidRPr="005D0BC8">
                      <w:rPr>
                        <w:color w:val="000000"/>
                        <w:sz w:val="10"/>
                        <w:szCs w:val="10"/>
                        <w:lang w:val="en-US"/>
                      </w:rPr>
                      <w:t>This document and the information contained herein is proprietary information of MBDA France</w:t>
                    </w:r>
                  </w:p>
                  <w:p w14:paraId="274E4ED6" w14:textId="77777777" w:rsidR="00FC4D59" w:rsidRPr="006036D4" w:rsidRDefault="00FC4D59" w:rsidP="009D3793">
                    <w:pPr>
                      <w:autoSpaceDE w:val="0"/>
                      <w:rPr>
                        <w:color w:val="000000"/>
                        <w:sz w:val="10"/>
                        <w:szCs w:val="10"/>
                        <w:lang w:val="en-US"/>
                      </w:rPr>
                    </w:pPr>
                    <w:r w:rsidRPr="005D0BC8">
                      <w:rPr>
                        <w:color w:val="000000"/>
                        <w:sz w:val="10"/>
                        <w:szCs w:val="10"/>
                        <w:lang w:val="en-US"/>
                      </w:rPr>
                      <w:t xml:space="preserve">and shall not be disclosed or reproduced without the prior written </w:t>
                    </w:r>
                    <w:proofErr w:type="spellStart"/>
                    <w:r w:rsidRPr="005D0BC8">
                      <w:rPr>
                        <w:color w:val="000000"/>
                        <w:sz w:val="10"/>
                        <w:szCs w:val="10"/>
                        <w:lang w:val="en-US"/>
                      </w:rPr>
                      <w:t>authorisation</w:t>
                    </w:r>
                    <w:proofErr w:type="spellEnd"/>
                    <w:r w:rsidRPr="005D0BC8">
                      <w:rPr>
                        <w:color w:val="000000"/>
                        <w:sz w:val="10"/>
                        <w:szCs w:val="10"/>
                        <w:lang w:val="en-US"/>
                      </w:rPr>
                      <w:t xml:space="preserve"> of MBDA France. </w:t>
                    </w:r>
                    <w:r>
                      <w:rPr>
                        <w:color w:val="000000"/>
                        <w:sz w:val="10"/>
                        <w:szCs w:val="10"/>
                        <w:lang w:val="en-US"/>
                      </w:rPr>
                      <w:t>© MBDA France 2022.</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C0679" w14:textId="77777777" w:rsidR="00FC4D59" w:rsidRDefault="00FC4D5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2AAD5" w14:textId="77777777" w:rsidR="00FC4D59" w:rsidRDefault="00FC4D5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8843A" w14:textId="77777777" w:rsidR="00BA6AB2" w:rsidRDefault="00BA6AB2">
      <w:r>
        <w:separator/>
      </w:r>
    </w:p>
  </w:footnote>
  <w:footnote w:type="continuationSeparator" w:id="0">
    <w:p w14:paraId="53DE782D" w14:textId="77777777" w:rsidR="00BA6AB2" w:rsidRDefault="00BA6AB2">
      <w:r>
        <w:continuationSeparator/>
      </w:r>
    </w:p>
  </w:footnote>
  <w:footnote w:id="1">
    <w:p w14:paraId="5B6BF7DF" w14:textId="05C86469" w:rsidR="00BB7AD5" w:rsidRDefault="00BB7AD5">
      <w:pPr>
        <w:pStyle w:val="Notedebasdepage"/>
      </w:pPr>
      <w:r>
        <w:rPr>
          <w:rStyle w:val="Appelnotedebasdep"/>
        </w:rPr>
        <w:footnoteRef/>
      </w:r>
      <w:r>
        <w:t xml:space="preserve"> </w:t>
      </w:r>
      <w:r w:rsidR="003A5CA3" w:rsidRPr="007515D9">
        <w:rPr>
          <w:sz w:val="16"/>
        </w:rPr>
        <w:t>On note qu’à défaut d’inclure les branches correspondant à la maintenance de sécurité étendues des paquets Ubuntu, ces derniers correspondent à la version la plus récente distribuée par Canonical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043E2" w14:textId="77777777" w:rsidR="00FC4D59" w:rsidRDefault="00FC4D59" w:rsidP="00181714">
    <w:pPr>
      <w:pStyle w:val="En-tte"/>
      <w:tabs>
        <w:tab w:val="clear" w:pos="4536"/>
        <w:tab w:val="clear" w:pos="9072"/>
      </w:tabs>
      <w:ind w:right="32"/>
      <w:rPr>
        <w:rFonts w:ascii="Times New Roman" w:eastAsia="Times New Roman" w:hAnsi="Times New Roman" w:cs="Times New Roman"/>
        <w:sz w:val="24"/>
        <w:szCs w:val="24"/>
        <w:lang w:val="en-GB"/>
      </w:rPr>
    </w:pPr>
    <w:r w:rsidRPr="00097B95">
      <w:rPr>
        <w:rFonts w:ascii="Times New Roman" w:eastAsia="Times New Roman" w:hAnsi="Times New Roman" w:cs="Times New Roman"/>
        <w:noProof/>
        <w:sz w:val="24"/>
        <w:szCs w:val="24"/>
        <w:lang w:eastAsia="fr-FR"/>
      </w:rPr>
      <w:drawing>
        <wp:anchor distT="0" distB="0" distL="114300" distR="114300" simplePos="0" relativeHeight="251681792" behindDoc="0" locked="0" layoutInCell="1" allowOverlap="1" wp14:anchorId="7DA4070F" wp14:editId="18AFCEDA">
          <wp:simplePos x="0" y="0"/>
          <wp:positionH relativeFrom="page">
            <wp:posOffset>3717290</wp:posOffset>
          </wp:positionH>
          <wp:positionV relativeFrom="page">
            <wp:posOffset>361950</wp:posOffset>
          </wp:positionV>
          <wp:extent cx="2287270" cy="346710"/>
          <wp:effectExtent l="0" t="0" r="0" b="0"/>
          <wp:wrapNone/>
          <wp:docPr id="21" name="tmpHolderFP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87270" cy="346710"/>
                  </a:xfrm>
                  <a:prstGeom prst="rect">
                    <a:avLst/>
                  </a:prstGeom>
                </pic:spPr>
              </pic:pic>
            </a:graphicData>
          </a:graphic>
          <wp14:sizeRelH relativeFrom="margin">
            <wp14:pctWidth>0</wp14:pctWidth>
          </wp14:sizeRelH>
          <wp14:sizeRelV relativeFrom="margin">
            <wp14:pctHeight>0</wp14:pctHeight>
          </wp14:sizeRelV>
        </wp:anchor>
      </w:drawing>
    </w:r>
    <w:r w:rsidRPr="00097B95">
      <w:rPr>
        <w:rFonts w:ascii="Times New Roman" w:eastAsia="Times New Roman" w:hAnsi="Times New Roman" w:cs="Times New Roman"/>
        <w:noProof/>
        <w:sz w:val="24"/>
        <w:szCs w:val="24"/>
        <w:lang w:eastAsia="fr-FR"/>
      </w:rPr>
      <w:drawing>
        <wp:anchor distT="0" distB="0" distL="114300" distR="114300" simplePos="0" relativeHeight="251680768" behindDoc="0" locked="0" layoutInCell="1" allowOverlap="1" wp14:anchorId="2B9F332D" wp14:editId="157AFEBF">
          <wp:simplePos x="0" y="0"/>
          <wp:positionH relativeFrom="page">
            <wp:posOffset>1430548</wp:posOffset>
          </wp:positionH>
          <wp:positionV relativeFrom="page">
            <wp:posOffset>362501</wp:posOffset>
          </wp:positionV>
          <wp:extent cx="2286635" cy="346710"/>
          <wp:effectExtent l="0" t="0" r="0" b="0"/>
          <wp:wrapNone/>
          <wp:docPr id="22" name="tmpHolderFP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2286635" cy="3467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lang w:eastAsia="fr-FR"/>
      </w:rPr>
      <w:drawing>
        <wp:anchor distT="0" distB="0" distL="114300" distR="114300" simplePos="0" relativeHeight="251675648" behindDoc="1" locked="0" layoutInCell="1" allowOverlap="1" wp14:anchorId="2A8B9E1C" wp14:editId="493D5EE7">
          <wp:simplePos x="0" y="0"/>
          <wp:positionH relativeFrom="page">
            <wp:posOffset>0</wp:posOffset>
          </wp:positionH>
          <wp:positionV relativeFrom="paragraph">
            <wp:posOffset>-619125</wp:posOffset>
          </wp:positionV>
          <wp:extent cx="7591425" cy="1485900"/>
          <wp:effectExtent l="0" t="0" r="9525" b="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rapport.png"/>
                  <pic:cNvPicPr/>
                </pic:nvPicPr>
                <pic:blipFill>
                  <a:blip r:embed="rId3">
                    <a:extLst>
                      <a:ext uri="{28A0092B-C50C-407E-A947-70E740481C1C}">
                        <a14:useLocalDpi xmlns:a14="http://schemas.microsoft.com/office/drawing/2010/main" val="0"/>
                      </a:ext>
                    </a:extLst>
                  </a:blip>
                  <a:stretch>
                    <a:fillRect/>
                  </a:stretch>
                </pic:blipFill>
                <pic:spPr>
                  <a:xfrm>
                    <a:off x="0" y="0"/>
                    <a:ext cx="7591425" cy="1485900"/>
                  </a:xfrm>
                  <a:prstGeom prst="rect">
                    <a:avLst/>
                  </a:prstGeom>
                </pic:spPr>
              </pic:pic>
            </a:graphicData>
          </a:graphic>
          <wp14:sizeRelH relativeFrom="margin">
            <wp14:pctWidth>0</wp14:pctWidth>
          </wp14:sizeRelH>
          <wp14:sizeRelV relativeFrom="margin">
            <wp14:pctHeight>0</wp14:pctHeight>
          </wp14:sizeRelV>
        </wp:anchor>
      </w:drawing>
    </w:r>
  </w:p>
  <w:p w14:paraId="3228FE75" w14:textId="3E1CFBC2" w:rsidR="00FC4D59" w:rsidRPr="00DE1E5B" w:rsidRDefault="00FC4D59" w:rsidP="00181714">
    <w:pPr>
      <w:pStyle w:val="En-tte"/>
      <w:tabs>
        <w:tab w:val="clear" w:pos="4536"/>
        <w:tab w:val="clear" w:pos="9072"/>
      </w:tabs>
      <w:ind w:right="32"/>
      <w:jc w:val="right"/>
      <w:rPr>
        <w:rFonts w:asciiTheme="minorHAnsi" w:eastAsia="Times New Roman" w:hAnsiTheme="minorHAnsi" w:cstheme="minorHAnsi"/>
        <w:sz w:val="16"/>
        <w:szCs w:val="16"/>
      </w:rPr>
    </w:pPr>
    <w:r w:rsidRPr="00DE1E5B">
      <w:rPr>
        <w:rFonts w:asciiTheme="minorHAnsi" w:eastAsia="Times New Roman" w:hAnsiTheme="minorHAnsi" w:cstheme="minorHAnsi"/>
        <w:sz w:val="16"/>
        <w:szCs w:val="16"/>
      </w:rPr>
      <w:t xml:space="preserve">Date : </w:t>
    </w:r>
    <w:r w:rsidRPr="00011E32">
      <w:rPr>
        <w:rFonts w:asciiTheme="minorHAnsi" w:eastAsia="Times New Roman" w:hAnsiTheme="minorHAnsi" w:cstheme="minorHAnsi"/>
        <w:sz w:val="16"/>
        <w:szCs w:val="16"/>
        <w:lang w:val="en-GB"/>
      </w:rPr>
      <w:fldChar w:fldCharType="begin"/>
    </w:r>
    <w:r w:rsidRPr="00DE1E5B">
      <w:rPr>
        <w:rFonts w:asciiTheme="minorHAnsi" w:eastAsia="Times New Roman" w:hAnsiTheme="minorHAnsi" w:cstheme="minorHAnsi"/>
        <w:sz w:val="16"/>
        <w:szCs w:val="16"/>
      </w:rPr>
      <w:instrText xml:space="preserve"> DOCPROPERTY  DateDocument  \* MERGEFORMAT </w:instrText>
    </w:r>
    <w:r w:rsidRPr="00011E32">
      <w:rPr>
        <w:rFonts w:asciiTheme="minorHAnsi" w:eastAsia="Times New Roman" w:hAnsiTheme="minorHAnsi" w:cstheme="minorHAnsi"/>
        <w:sz w:val="16"/>
        <w:szCs w:val="16"/>
        <w:lang w:val="en-GB"/>
      </w:rPr>
      <w:fldChar w:fldCharType="separate"/>
    </w:r>
    <w:r w:rsidR="007515D9">
      <w:rPr>
        <w:rFonts w:asciiTheme="minorHAnsi" w:eastAsia="Times New Roman" w:hAnsiTheme="minorHAnsi" w:cstheme="minorHAnsi"/>
        <w:sz w:val="16"/>
        <w:szCs w:val="16"/>
      </w:rPr>
      <w:t>01/01/2026</w:t>
    </w:r>
    <w:r w:rsidRPr="00011E32">
      <w:rPr>
        <w:rFonts w:asciiTheme="minorHAnsi" w:eastAsia="Times New Roman" w:hAnsiTheme="minorHAnsi" w:cstheme="minorHAnsi"/>
        <w:sz w:val="16"/>
        <w:szCs w:val="16"/>
        <w:lang w:val="en-GB"/>
      </w:rPr>
      <w:fldChar w:fldCharType="end"/>
    </w:r>
  </w:p>
  <w:p w14:paraId="69B6A1AC" w14:textId="20FE8904" w:rsidR="00FC4D59" w:rsidRPr="00DE1E5B" w:rsidRDefault="00FC4D59" w:rsidP="00181714">
    <w:pPr>
      <w:pStyle w:val="En-tte"/>
      <w:tabs>
        <w:tab w:val="clear" w:pos="4536"/>
        <w:tab w:val="clear" w:pos="9072"/>
      </w:tabs>
      <w:ind w:right="32"/>
      <w:jc w:val="right"/>
      <w:rPr>
        <w:rFonts w:asciiTheme="minorHAnsi" w:eastAsia="Times New Roman" w:hAnsiTheme="minorHAnsi" w:cstheme="minorHAnsi"/>
        <w:sz w:val="16"/>
        <w:szCs w:val="16"/>
      </w:rPr>
    </w:pPr>
    <w:r w:rsidRPr="00DE1E5B">
      <w:rPr>
        <w:rFonts w:asciiTheme="minorHAnsi" w:eastAsia="Times New Roman" w:hAnsiTheme="minorHAnsi" w:cstheme="minorHAnsi"/>
        <w:sz w:val="16"/>
        <w:szCs w:val="16"/>
      </w:rPr>
      <w:t xml:space="preserve">Référence : </w:t>
    </w:r>
    <w:r w:rsidRPr="00011E32">
      <w:rPr>
        <w:rFonts w:asciiTheme="minorHAnsi" w:eastAsia="Times New Roman" w:hAnsiTheme="minorHAnsi" w:cstheme="minorHAnsi"/>
        <w:sz w:val="16"/>
        <w:szCs w:val="16"/>
        <w:lang w:val="en-GB"/>
      </w:rPr>
      <w:fldChar w:fldCharType="begin"/>
    </w:r>
    <w:r w:rsidRPr="00DE1E5B">
      <w:rPr>
        <w:rFonts w:asciiTheme="minorHAnsi" w:eastAsia="Times New Roman" w:hAnsiTheme="minorHAnsi" w:cstheme="minorHAnsi"/>
        <w:sz w:val="16"/>
        <w:szCs w:val="16"/>
      </w:rPr>
      <w:instrText xml:space="preserve"> DOCPROPERTY  DO_Chrono  \* MERGEFORMAT </w:instrText>
    </w:r>
    <w:r w:rsidRPr="00011E32">
      <w:rPr>
        <w:rFonts w:asciiTheme="minorHAnsi" w:eastAsia="Times New Roman" w:hAnsiTheme="minorHAnsi" w:cstheme="minorHAnsi"/>
        <w:sz w:val="16"/>
        <w:szCs w:val="16"/>
        <w:lang w:val="en-GB"/>
      </w:rPr>
      <w:fldChar w:fldCharType="separate"/>
    </w:r>
    <w:r w:rsidR="007515D9">
      <w:rPr>
        <w:rFonts w:asciiTheme="minorHAnsi" w:eastAsia="Times New Roman" w:hAnsiTheme="minorHAnsi" w:cstheme="minorHAnsi"/>
        <w:sz w:val="16"/>
        <w:szCs w:val="16"/>
      </w:rPr>
      <w:t>142XXXXXXXX</w:t>
    </w:r>
    <w:r w:rsidRPr="00011E32">
      <w:rPr>
        <w:rFonts w:asciiTheme="minorHAnsi" w:eastAsia="Times New Roman" w:hAnsiTheme="minorHAnsi" w:cstheme="minorHAnsi"/>
        <w:sz w:val="16"/>
        <w:szCs w:val="16"/>
        <w:lang w:val="en-GB"/>
      </w:rPr>
      <w:fldChar w:fldCharType="end"/>
    </w:r>
  </w:p>
  <w:p w14:paraId="1E653527" w14:textId="77777777" w:rsidR="00FC4D59" w:rsidRPr="00DE1E5B" w:rsidRDefault="00FC4D59" w:rsidP="00181714">
    <w:pPr>
      <w:pStyle w:val="En-tte"/>
      <w:tabs>
        <w:tab w:val="clear" w:pos="4536"/>
        <w:tab w:val="clear" w:pos="9072"/>
      </w:tabs>
      <w:ind w:right="32"/>
      <w:jc w:val="right"/>
      <w:rPr>
        <w:rFonts w:ascii="Times New Roman" w:eastAsia="Times New Roman" w:hAnsi="Times New Roman" w:cs="Times New Roman"/>
        <w:sz w:val="24"/>
        <w:szCs w:val="24"/>
      </w:rPr>
    </w:pPr>
    <w:r w:rsidRPr="00DE1E5B">
      <w:rPr>
        <w:rFonts w:ascii="Times New Roman" w:eastAsia="Times New Roman" w:hAnsi="Times New Roman" w:cs="Times New Roman"/>
        <w:sz w:val="24"/>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92BCC" w14:textId="77777777" w:rsidR="00FC4D59" w:rsidRDefault="00FC4D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0B155" w14:textId="77777777" w:rsidR="00FC4D59" w:rsidRDefault="00FC4D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E28AC2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F1EE1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B636E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09C79E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CC077F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C24E4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CFABE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8BADAE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DF24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7CA21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2DFCAD14"/>
    <w:lvl w:ilvl="0">
      <w:start w:val="1"/>
      <w:numFmt w:val="decimal"/>
      <w:pStyle w:val="Titre1"/>
      <w:lvlText w:val="%1."/>
      <w:lvlJc w:val="left"/>
      <w:pPr>
        <w:tabs>
          <w:tab w:val="num" w:pos="1272"/>
        </w:tabs>
        <w:ind w:left="1272" w:firstLine="288"/>
      </w:pPr>
      <w:rPr>
        <w:b/>
        <w:bCs/>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itre2"/>
      <w:lvlText w:val="%1.%2."/>
      <w:lvlJc w:val="left"/>
      <w:pPr>
        <w:tabs>
          <w:tab w:val="num" w:pos="1390"/>
        </w:tabs>
        <w:ind w:left="1390" w:firstLine="170"/>
      </w:pPr>
      <w:rPr>
        <w:b/>
        <w:bCs/>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3"/>
      <w:lvlText w:val="%1.%2.%3."/>
      <w:lvlJc w:val="left"/>
      <w:pPr>
        <w:tabs>
          <w:tab w:val="num" w:pos="1390"/>
        </w:tabs>
        <w:ind w:left="1390" w:firstLine="170"/>
      </w:pPr>
      <w:rPr>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re4"/>
      <w:lvlText w:val="%1.%2.%3.%4."/>
      <w:lvlJc w:val="left"/>
      <w:pPr>
        <w:tabs>
          <w:tab w:val="num" w:pos="2694"/>
        </w:tabs>
        <w:ind w:left="2694" w:hanging="1134"/>
      </w:pPr>
    </w:lvl>
    <w:lvl w:ilvl="4">
      <w:start w:val="1"/>
      <w:numFmt w:val="decimal"/>
      <w:pStyle w:val="Titre5"/>
      <w:lvlText w:val="%1.%2.%3.%4.%5."/>
      <w:lvlJc w:val="left"/>
      <w:pPr>
        <w:tabs>
          <w:tab w:val="num" w:pos="2694"/>
        </w:tabs>
        <w:ind w:left="2694" w:hanging="1134"/>
      </w:pPr>
    </w:lvl>
    <w:lvl w:ilvl="5">
      <w:start w:val="1"/>
      <w:numFmt w:val="decimal"/>
      <w:pStyle w:val="Titre6"/>
      <w:lvlText w:val="%1.%2.%3.%4.%5.%6."/>
      <w:lvlJc w:val="left"/>
      <w:pPr>
        <w:tabs>
          <w:tab w:val="num" w:pos="2236"/>
        </w:tabs>
        <w:ind w:left="2236" w:hanging="1134"/>
      </w:pPr>
      <w:rPr>
        <w:b w:val="0"/>
        <w:bCs w:val="0"/>
      </w:rPr>
    </w:lvl>
    <w:lvl w:ilvl="6">
      <w:start w:val="1"/>
      <w:numFmt w:val="decimal"/>
      <w:pStyle w:val="Titre7"/>
      <w:lvlText w:val="%1.%2.%3.%4.%5.%6.%7."/>
      <w:lvlJc w:val="left"/>
      <w:pPr>
        <w:tabs>
          <w:tab w:val="num" w:pos="3000"/>
        </w:tabs>
        <w:ind w:left="2694" w:hanging="1134"/>
      </w:pPr>
    </w:lvl>
    <w:lvl w:ilvl="7">
      <w:start w:val="1"/>
      <w:numFmt w:val="decimal"/>
      <w:pStyle w:val="Titre8"/>
      <w:lvlText w:val="%1.%2.%3.%4.%5.%6.%7.%8."/>
      <w:lvlJc w:val="left"/>
      <w:pPr>
        <w:tabs>
          <w:tab w:val="num" w:pos="3000"/>
        </w:tabs>
        <w:ind w:left="3000" w:hanging="1440"/>
      </w:pPr>
      <w:rPr>
        <w:b w:val="0"/>
        <w:bCs w:val="0"/>
        <w:i w:val="0"/>
      </w:rPr>
    </w:lvl>
    <w:lvl w:ilvl="8">
      <w:start w:val="1"/>
      <w:numFmt w:val="decimal"/>
      <w:pStyle w:val="Titre9"/>
      <w:lvlText w:val="%1.%2.%3.%4.%5.%6.%7.%8.%9"/>
      <w:lvlJc w:val="left"/>
      <w:pPr>
        <w:tabs>
          <w:tab w:val="num" w:pos="3144"/>
        </w:tabs>
        <w:ind w:left="3144" w:hanging="1584"/>
      </w:pPr>
      <w:rPr>
        <w:b w:val="0"/>
        <w:bCs w:val="0"/>
        <w:sz w:val="20"/>
        <w:szCs w:val="20"/>
      </w:rPr>
    </w:lvl>
  </w:abstractNum>
  <w:abstractNum w:abstractNumId="11" w15:restartNumberingAfterBreak="0">
    <w:nsid w:val="00000002"/>
    <w:multiLevelType w:val="singleLevel"/>
    <w:tmpl w:val="00000002"/>
    <w:name w:val="WW8Num11"/>
    <w:lvl w:ilvl="0">
      <w:start w:val="1"/>
      <w:numFmt w:val="bullet"/>
      <w:lvlText w:val=""/>
      <w:lvlJc w:val="left"/>
      <w:pPr>
        <w:tabs>
          <w:tab w:val="num" w:pos="360"/>
        </w:tabs>
        <w:ind w:left="360" w:hanging="360"/>
      </w:pPr>
      <w:rPr>
        <w:rFonts w:ascii="Symbol" w:hAnsi="Symbol"/>
      </w:rPr>
    </w:lvl>
  </w:abstractNum>
  <w:abstractNum w:abstractNumId="12" w15:restartNumberingAfterBreak="0">
    <w:nsid w:val="00000003"/>
    <w:multiLevelType w:val="singleLevel"/>
    <w:tmpl w:val="00000003"/>
    <w:name w:val="WW8Num15"/>
    <w:lvl w:ilvl="0">
      <w:start w:val="1"/>
      <w:numFmt w:val="bullet"/>
      <w:lvlText w:val="o"/>
      <w:lvlJc w:val="left"/>
      <w:pPr>
        <w:tabs>
          <w:tab w:val="num" w:pos="720"/>
        </w:tabs>
        <w:ind w:left="720" w:hanging="360"/>
      </w:pPr>
      <w:rPr>
        <w:rFonts w:ascii="Courier New" w:hAnsi="Courier New" w:cs="Courier New"/>
      </w:rPr>
    </w:lvl>
  </w:abstractNum>
  <w:abstractNum w:abstractNumId="13" w15:restartNumberingAfterBreak="0">
    <w:nsid w:val="0EFE5D19"/>
    <w:multiLevelType w:val="hybridMultilevel"/>
    <w:tmpl w:val="7E121E3E"/>
    <w:lvl w:ilvl="0" w:tplc="02E8F376">
      <w:start w:val="1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44226EB"/>
    <w:multiLevelType w:val="hybridMultilevel"/>
    <w:tmpl w:val="256016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4A11412"/>
    <w:multiLevelType w:val="hybridMultilevel"/>
    <w:tmpl w:val="3A729FD8"/>
    <w:lvl w:ilvl="0" w:tplc="B6EE5634">
      <w:start w:val="1"/>
      <w:numFmt w:val="bullet"/>
      <w:pStyle w:val="Puce2"/>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63062001"/>
    <w:multiLevelType w:val="hybridMultilevel"/>
    <w:tmpl w:val="EF923DDC"/>
    <w:lvl w:ilvl="0" w:tplc="8C06341A">
      <w:start w:val="1"/>
      <w:numFmt w:val="bullet"/>
      <w:pStyle w:val="Puce1"/>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B197BB5"/>
    <w:multiLevelType w:val="hybridMultilevel"/>
    <w:tmpl w:val="040EED90"/>
    <w:lvl w:ilvl="0" w:tplc="4A32C2E2">
      <w:numFmt w:val="bullet"/>
      <w:lvlText w:val="-"/>
      <w:lvlJc w:val="left"/>
      <w:pPr>
        <w:ind w:left="720" w:hanging="360"/>
      </w:pPr>
      <w:rPr>
        <w:rFonts w:ascii="Arial" w:eastAsia="Arial Unicode MS"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2"/>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6"/>
  </w:num>
  <w:num w:numId="15">
    <w:abstractNumId w:val="15"/>
  </w:num>
  <w:num w:numId="16">
    <w:abstractNumId w:val="17"/>
  </w:num>
  <w:num w:numId="17">
    <w:abstractNumId w:val="14"/>
  </w:num>
  <w:num w:numId="18">
    <w:abstractNumId w:val="13"/>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DA3"/>
    <w:rsid w:val="000007AD"/>
    <w:rsid w:val="00005155"/>
    <w:rsid w:val="00011465"/>
    <w:rsid w:val="00011E32"/>
    <w:rsid w:val="000218B6"/>
    <w:rsid w:val="00024EB8"/>
    <w:rsid w:val="00025CCD"/>
    <w:rsid w:val="0002752E"/>
    <w:rsid w:val="00027BE2"/>
    <w:rsid w:val="00027CA1"/>
    <w:rsid w:val="00031920"/>
    <w:rsid w:val="00034208"/>
    <w:rsid w:val="00035FC9"/>
    <w:rsid w:val="00037BE0"/>
    <w:rsid w:val="00041199"/>
    <w:rsid w:val="00051AA6"/>
    <w:rsid w:val="00066C90"/>
    <w:rsid w:val="00070C82"/>
    <w:rsid w:val="00074FEE"/>
    <w:rsid w:val="00087AA2"/>
    <w:rsid w:val="00092262"/>
    <w:rsid w:val="00092D66"/>
    <w:rsid w:val="000930D2"/>
    <w:rsid w:val="00093628"/>
    <w:rsid w:val="000945DE"/>
    <w:rsid w:val="00095C4C"/>
    <w:rsid w:val="00097B95"/>
    <w:rsid w:val="000A21A0"/>
    <w:rsid w:val="000A2246"/>
    <w:rsid w:val="000A230B"/>
    <w:rsid w:val="000A3604"/>
    <w:rsid w:val="000A4273"/>
    <w:rsid w:val="000A6FF6"/>
    <w:rsid w:val="000A73E3"/>
    <w:rsid w:val="000B0CE5"/>
    <w:rsid w:val="000B3DE1"/>
    <w:rsid w:val="000B6DE6"/>
    <w:rsid w:val="000C188A"/>
    <w:rsid w:val="000C23B7"/>
    <w:rsid w:val="000C2701"/>
    <w:rsid w:val="000C56D9"/>
    <w:rsid w:val="000C59F0"/>
    <w:rsid w:val="000D0E81"/>
    <w:rsid w:val="000D3830"/>
    <w:rsid w:val="000E055E"/>
    <w:rsid w:val="000E160D"/>
    <w:rsid w:val="000E50D8"/>
    <w:rsid w:val="000E6DA0"/>
    <w:rsid w:val="000F160F"/>
    <w:rsid w:val="000F16D1"/>
    <w:rsid w:val="000F3692"/>
    <w:rsid w:val="00101411"/>
    <w:rsid w:val="00102A28"/>
    <w:rsid w:val="00103F90"/>
    <w:rsid w:val="00107118"/>
    <w:rsid w:val="00113B69"/>
    <w:rsid w:val="00116C1D"/>
    <w:rsid w:val="00117DC3"/>
    <w:rsid w:val="00122CFD"/>
    <w:rsid w:val="001303D9"/>
    <w:rsid w:val="00130AD6"/>
    <w:rsid w:val="001331B3"/>
    <w:rsid w:val="00133FE8"/>
    <w:rsid w:val="001353E1"/>
    <w:rsid w:val="00135B27"/>
    <w:rsid w:val="00135FF3"/>
    <w:rsid w:val="0013636C"/>
    <w:rsid w:val="001372D1"/>
    <w:rsid w:val="00137A8D"/>
    <w:rsid w:val="00140D81"/>
    <w:rsid w:val="00140FED"/>
    <w:rsid w:val="0014151B"/>
    <w:rsid w:val="0014164B"/>
    <w:rsid w:val="00146367"/>
    <w:rsid w:val="00157AAD"/>
    <w:rsid w:val="001653C6"/>
    <w:rsid w:val="00165F66"/>
    <w:rsid w:val="00166E64"/>
    <w:rsid w:val="00174AFD"/>
    <w:rsid w:val="00175E69"/>
    <w:rsid w:val="0017626E"/>
    <w:rsid w:val="0017640C"/>
    <w:rsid w:val="00181714"/>
    <w:rsid w:val="00183807"/>
    <w:rsid w:val="00183D6F"/>
    <w:rsid w:val="00186507"/>
    <w:rsid w:val="00187793"/>
    <w:rsid w:val="00191D1C"/>
    <w:rsid w:val="00193707"/>
    <w:rsid w:val="001942FF"/>
    <w:rsid w:val="00194536"/>
    <w:rsid w:val="001A238D"/>
    <w:rsid w:val="001A4445"/>
    <w:rsid w:val="001A7948"/>
    <w:rsid w:val="001B0DCE"/>
    <w:rsid w:val="001B3981"/>
    <w:rsid w:val="001B4C3F"/>
    <w:rsid w:val="001B4EA7"/>
    <w:rsid w:val="001B6227"/>
    <w:rsid w:val="001C200A"/>
    <w:rsid w:val="001C5072"/>
    <w:rsid w:val="001C508B"/>
    <w:rsid w:val="001C6EBB"/>
    <w:rsid w:val="001C78D5"/>
    <w:rsid w:val="001D04CD"/>
    <w:rsid w:val="001D08F6"/>
    <w:rsid w:val="001D2931"/>
    <w:rsid w:val="001D4B9B"/>
    <w:rsid w:val="001D5659"/>
    <w:rsid w:val="001D7A9F"/>
    <w:rsid w:val="001E0762"/>
    <w:rsid w:val="001E4125"/>
    <w:rsid w:val="001E4E99"/>
    <w:rsid w:val="001E5FBE"/>
    <w:rsid w:val="001E6995"/>
    <w:rsid w:val="001E7DA9"/>
    <w:rsid w:val="001F26B9"/>
    <w:rsid w:val="001F63AB"/>
    <w:rsid w:val="001F6D92"/>
    <w:rsid w:val="002067F7"/>
    <w:rsid w:val="00210A8B"/>
    <w:rsid w:val="0021180B"/>
    <w:rsid w:val="002125D8"/>
    <w:rsid w:val="00216569"/>
    <w:rsid w:val="00216F55"/>
    <w:rsid w:val="0022356F"/>
    <w:rsid w:val="00223C2E"/>
    <w:rsid w:val="002250C3"/>
    <w:rsid w:val="00226301"/>
    <w:rsid w:val="002268B3"/>
    <w:rsid w:val="0022700B"/>
    <w:rsid w:val="00230BBD"/>
    <w:rsid w:val="00230E9C"/>
    <w:rsid w:val="00231622"/>
    <w:rsid w:val="002342A8"/>
    <w:rsid w:val="00243D7D"/>
    <w:rsid w:val="00247898"/>
    <w:rsid w:val="00247F50"/>
    <w:rsid w:val="00260E8D"/>
    <w:rsid w:val="002654EF"/>
    <w:rsid w:val="002658C1"/>
    <w:rsid w:val="002667DC"/>
    <w:rsid w:val="0027105B"/>
    <w:rsid w:val="002732AD"/>
    <w:rsid w:val="00273A03"/>
    <w:rsid w:val="002744A4"/>
    <w:rsid w:val="00274573"/>
    <w:rsid w:val="002779A3"/>
    <w:rsid w:val="002809A2"/>
    <w:rsid w:val="00281644"/>
    <w:rsid w:val="00281BC1"/>
    <w:rsid w:val="00284D02"/>
    <w:rsid w:val="0028599C"/>
    <w:rsid w:val="002862A7"/>
    <w:rsid w:val="00287312"/>
    <w:rsid w:val="0029009B"/>
    <w:rsid w:val="002914F0"/>
    <w:rsid w:val="00296E62"/>
    <w:rsid w:val="002A1D72"/>
    <w:rsid w:val="002A4D31"/>
    <w:rsid w:val="002A5EF7"/>
    <w:rsid w:val="002A7FBF"/>
    <w:rsid w:val="002B0D17"/>
    <w:rsid w:val="002B1A4C"/>
    <w:rsid w:val="002B2266"/>
    <w:rsid w:val="002B36AC"/>
    <w:rsid w:val="002B3DF5"/>
    <w:rsid w:val="002B4683"/>
    <w:rsid w:val="002C2A73"/>
    <w:rsid w:val="002C46A2"/>
    <w:rsid w:val="002C4747"/>
    <w:rsid w:val="002C753F"/>
    <w:rsid w:val="002D0738"/>
    <w:rsid w:val="002D1E09"/>
    <w:rsid w:val="002D3E34"/>
    <w:rsid w:val="002D4CB2"/>
    <w:rsid w:val="002D721A"/>
    <w:rsid w:val="002E1F56"/>
    <w:rsid w:val="002E239F"/>
    <w:rsid w:val="002E7478"/>
    <w:rsid w:val="002E7CBC"/>
    <w:rsid w:val="002E7E86"/>
    <w:rsid w:val="002F1633"/>
    <w:rsid w:val="002F25FB"/>
    <w:rsid w:val="002F270A"/>
    <w:rsid w:val="002F472D"/>
    <w:rsid w:val="002F48A5"/>
    <w:rsid w:val="002F665E"/>
    <w:rsid w:val="003006AA"/>
    <w:rsid w:val="0030660D"/>
    <w:rsid w:val="00306A33"/>
    <w:rsid w:val="00307F6B"/>
    <w:rsid w:val="0031357C"/>
    <w:rsid w:val="00317717"/>
    <w:rsid w:val="00320045"/>
    <w:rsid w:val="0032278C"/>
    <w:rsid w:val="003242B3"/>
    <w:rsid w:val="00326121"/>
    <w:rsid w:val="00326371"/>
    <w:rsid w:val="00326964"/>
    <w:rsid w:val="00331175"/>
    <w:rsid w:val="00333C65"/>
    <w:rsid w:val="0033455F"/>
    <w:rsid w:val="00335A2F"/>
    <w:rsid w:val="0033675F"/>
    <w:rsid w:val="003417F4"/>
    <w:rsid w:val="003429F7"/>
    <w:rsid w:val="0034513B"/>
    <w:rsid w:val="00346814"/>
    <w:rsid w:val="00347C5B"/>
    <w:rsid w:val="00353F0B"/>
    <w:rsid w:val="00354515"/>
    <w:rsid w:val="0035454D"/>
    <w:rsid w:val="00356287"/>
    <w:rsid w:val="003569BB"/>
    <w:rsid w:val="003571FF"/>
    <w:rsid w:val="0036216B"/>
    <w:rsid w:val="0036476D"/>
    <w:rsid w:val="00373AA6"/>
    <w:rsid w:val="00381917"/>
    <w:rsid w:val="00384122"/>
    <w:rsid w:val="00387F6C"/>
    <w:rsid w:val="00392411"/>
    <w:rsid w:val="0039768D"/>
    <w:rsid w:val="003A191D"/>
    <w:rsid w:val="003A382B"/>
    <w:rsid w:val="003A4158"/>
    <w:rsid w:val="003A4440"/>
    <w:rsid w:val="003A5CA3"/>
    <w:rsid w:val="003B1A61"/>
    <w:rsid w:val="003B264E"/>
    <w:rsid w:val="003B2B91"/>
    <w:rsid w:val="003B3323"/>
    <w:rsid w:val="003C063B"/>
    <w:rsid w:val="003C0FEC"/>
    <w:rsid w:val="003C4A39"/>
    <w:rsid w:val="003C4EC6"/>
    <w:rsid w:val="003C645C"/>
    <w:rsid w:val="003C778D"/>
    <w:rsid w:val="003D116E"/>
    <w:rsid w:val="003D1B5D"/>
    <w:rsid w:val="003E23A0"/>
    <w:rsid w:val="003E3CAE"/>
    <w:rsid w:val="003E44BF"/>
    <w:rsid w:val="003F0393"/>
    <w:rsid w:val="003F5338"/>
    <w:rsid w:val="003F69BF"/>
    <w:rsid w:val="004022A6"/>
    <w:rsid w:val="0040263F"/>
    <w:rsid w:val="00402B47"/>
    <w:rsid w:val="00402F12"/>
    <w:rsid w:val="004043E3"/>
    <w:rsid w:val="00405120"/>
    <w:rsid w:val="004062D6"/>
    <w:rsid w:val="00410586"/>
    <w:rsid w:val="00416992"/>
    <w:rsid w:val="0041770D"/>
    <w:rsid w:val="00424773"/>
    <w:rsid w:val="00425F52"/>
    <w:rsid w:val="00426003"/>
    <w:rsid w:val="004277BA"/>
    <w:rsid w:val="004326FD"/>
    <w:rsid w:val="00433878"/>
    <w:rsid w:val="004342D1"/>
    <w:rsid w:val="0043448D"/>
    <w:rsid w:val="00435A53"/>
    <w:rsid w:val="00436B71"/>
    <w:rsid w:val="00440057"/>
    <w:rsid w:val="004461F8"/>
    <w:rsid w:val="00447D71"/>
    <w:rsid w:val="00450095"/>
    <w:rsid w:val="00452802"/>
    <w:rsid w:val="00457354"/>
    <w:rsid w:val="00457B09"/>
    <w:rsid w:val="004603A5"/>
    <w:rsid w:val="00461441"/>
    <w:rsid w:val="00461BF0"/>
    <w:rsid w:val="00465D68"/>
    <w:rsid w:val="00466E24"/>
    <w:rsid w:val="00470759"/>
    <w:rsid w:val="004716F5"/>
    <w:rsid w:val="00471FBE"/>
    <w:rsid w:val="004731DF"/>
    <w:rsid w:val="004734B7"/>
    <w:rsid w:val="00474EBA"/>
    <w:rsid w:val="004803A2"/>
    <w:rsid w:val="00482D4A"/>
    <w:rsid w:val="00483211"/>
    <w:rsid w:val="00486CE0"/>
    <w:rsid w:val="004906AF"/>
    <w:rsid w:val="004918EB"/>
    <w:rsid w:val="00491A18"/>
    <w:rsid w:val="00491DA3"/>
    <w:rsid w:val="00493F0D"/>
    <w:rsid w:val="004947CD"/>
    <w:rsid w:val="004A0012"/>
    <w:rsid w:val="004A239C"/>
    <w:rsid w:val="004A42F3"/>
    <w:rsid w:val="004A6DCC"/>
    <w:rsid w:val="004B75AB"/>
    <w:rsid w:val="004B7A4B"/>
    <w:rsid w:val="004C0E0C"/>
    <w:rsid w:val="004C1014"/>
    <w:rsid w:val="004C250C"/>
    <w:rsid w:val="004C4720"/>
    <w:rsid w:val="004C72F5"/>
    <w:rsid w:val="004C7807"/>
    <w:rsid w:val="004D2BF6"/>
    <w:rsid w:val="004D7B22"/>
    <w:rsid w:val="004E0BA7"/>
    <w:rsid w:val="004E11C5"/>
    <w:rsid w:val="004E2347"/>
    <w:rsid w:val="004E55C9"/>
    <w:rsid w:val="004E5FE5"/>
    <w:rsid w:val="004F03E6"/>
    <w:rsid w:val="004F1B60"/>
    <w:rsid w:val="004F28AB"/>
    <w:rsid w:val="004F51E0"/>
    <w:rsid w:val="004F7151"/>
    <w:rsid w:val="0050783E"/>
    <w:rsid w:val="0050789B"/>
    <w:rsid w:val="00510CE1"/>
    <w:rsid w:val="00512B75"/>
    <w:rsid w:val="00513407"/>
    <w:rsid w:val="005157B9"/>
    <w:rsid w:val="00516697"/>
    <w:rsid w:val="005175E7"/>
    <w:rsid w:val="0052099E"/>
    <w:rsid w:val="00524BC4"/>
    <w:rsid w:val="00525CFF"/>
    <w:rsid w:val="00527BA3"/>
    <w:rsid w:val="005314B2"/>
    <w:rsid w:val="00533B70"/>
    <w:rsid w:val="00536D4B"/>
    <w:rsid w:val="005375A2"/>
    <w:rsid w:val="005407AB"/>
    <w:rsid w:val="005422DC"/>
    <w:rsid w:val="00543DD7"/>
    <w:rsid w:val="00544BE7"/>
    <w:rsid w:val="0054579F"/>
    <w:rsid w:val="00560940"/>
    <w:rsid w:val="00562727"/>
    <w:rsid w:val="00563AB1"/>
    <w:rsid w:val="00564C4B"/>
    <w:rsid w:val="00567383"/>
    <w:rsid w:val="0056746F"/>
    <w:rsid w:val="00572D58"/>
    <w:rsid w:val="00577BF1"/>
    <w:rsid w:val="00581475"/>
    <w:rsid w:val="00581A10"/>
    <w:rsid w:val="00591AE4"/>
    <w:rsid w:val="005962ED"/>
    <w:rsid w:val="00597E4E"/>
    <w:rsid w:val="005A0CA2"/>
    <w:rsid w:val="005A1AD5"/>
    <w:rsid w:val="005A3781"/>
    <w:rsid w:val="005A4488"/>
    <w:rsid w:val="005A5963"/>
    <w:rsid w:val="005A63AE"/>
    <w:rsid w:val="005B6EED"/>
    <w:rsid w:val="005B7A4B"/>
    <w:rsid w:val="005C1A8E"/>
    <w:rsid w:val="005C2D2F"/>
    <w:rsid w:val="005C3428"/>
    <w:rsid w:val="005C6DD9"/>
    <w:rsid w:val="005C70CB"/>
    <w:rsid w:val="005C7232"/>
    <w:rsid w:val="005C753A"/>
    <w:rsid w:val="005D0BC8"/>
    <w:rsid w:val="005D0D3E"/>
    <w:rsid w:val="005D26F1"/>
    <w:rsid w:val="005D62F5"/>
    <w:rsid w:val="005D75F7"/>
    <w:rsid w:val="005E28D1"/>
    <w:rsid w:val="005E56A1"/>
    <w:rsid w:val="005E59CC"/>
    <w:rsid w:val="005E6985"/>
    <w:rsid w:val="005F13D2"/>
    <w:rsid w:val="005F2218"/>
    <w:rsid w:val="005F4616"/>
    <w:rsid w:val="005F6A84"/>
    <w:rsid w:val="00602332"/>
    <w:rsid w:val="0060258E"/>
    <w:rsid w:val="006036D4"/>
    <w:rsid w:val="00604C12"/>
    <w:rsid w:val="006052D4"/>
    <w:rsid w:val="006053B3"/>
    <w:rsid w:val="006054DD"/>
    <w:rsid w:val="00607715"/>
    <w:rsid w:val="0061130D"/>
    <w:rsid w:val="00612B4F"/>
    <w:rsid w:val="00613827"/>
    <w:rsid w:val="00614042"/>
    <w:rsid w:val="006148BC"/>
    <w:rsid w:val="00614B0B"/>
    <w:rsid w:val="006176EF"/>
    <w:rsid w:val="006226B2"/>
    <w:rsid w:val="0062419E"/>
    <w:rsid w:val="0062652B"/>
    <w:rsid w:val="0062662C"/>
    <w:rsid w:val="00630171"/>
    <w:rsid w:val="00633AF7"/>
    <w:rsid w:val="00641018"/>
    <w:rsid w:val="00641AAF"/>
    <w:rsid w:val="006421E4"/>
    <w:rsid w:val="00642475"/>
    <w:rsid w:val="00646050"/>
    <w:rsid w:val="00654248"/>
    <w:rsid w:val="00656317"/>
    <w:rsid w:val="00657C5E"/>
    <w:rsid w:val="006670AC"/>
    <w:rsid w:val="00670B4F"/>
    <w:rsid w:val="00673C92"/>
    <w:rsid w:val="0067544B"/>
    <w:rsid w:val="0068060E"/>
    <w:rsid w:val="00680717"/>
    <w:rsid w:val="006874C4"/>
    <w:rsid w:val="00687FBE"/>
    <w:rsid w:val="00694FA4"/>
    <w:rsid w:val="00695D89"/>
    <w:rsid w:val="00696331"/>
    <w:rsid w:val="006A11F4"/>
    <w:rsid w:val="006A13D9"/>
    <w:rsid w:val="006A1AE6"/>
    <w:rsid w:val="006A2F0D"/>
    <w:rsid w:val="006A50AE"/>
    <w:rsid w:val="006A627B"/>
    <w:rsid w:val="006A71B8"/>
    <w:rsid w:val="006B3CF8"/>
    <w:rsid w:val="006B74C3"/>
    <w:rsid w:val="006B7568"/>
    <w:rsid w:val="006B7E5D"/>
    <w:rsid w:val="006C6EFC"/>
    <w:rsid w:val="006D3546"/>
    <w:rsid w:val="006D3797"/>
    <w:rsid w:val="006E0850"/>
    <w:rsid w:val="006E159C"/>
    <w:rsid w:val="006E15D7"/>
    <w:rsid w:val="006E2C1F"/>
    <w:rsid w:val="006E3A58"/>
    <w:rsid w:val="006E588A"/>
    <w:rsid w:val="006E5A07"/>
    <w:rsid w:val="006E6DDD"/>
    <w:rsid w:val="006E7010"/>
    <w:rsid w:val="006F0302"/>
    <w:rsid w:val="006F3C0C"/>
    <w:rsid w:val="006F5A37"/>
    <w:rsid w:val="00702305"/>
    <w:rsid w:val="00702355"/>
    <w:rsid w:val="007045F5"/>
    <w:rsid w:val="00712634"/>
    <w:rsid w:val="007147BE"/>
    <w:rsid w:val="00715F7C"/>
    <w:rsid w:val="00717D2A"/>
    <w:rsid w:val="00721DDE"/>
    <w:rsid w:val="007229A4"/>
    <w:rsid w:val="0072471E"/>
    <w:rsid w:val="0072591C"/>
    <w:rsid w:val="0072726A"/>
    <w:rsid w:val="00731578"/>
    <w:rsid w:val="00732AB2"/>
    <w:rsid w:val="007371E8"/>
    <w:rsid w:val="0074357C"/>
    <w:rsid w:val="00745E58"/>
    <w:rsid w:val="007515D9"/>
    <w:rsid w:val="007564F6"/>
    <w:rsid w:val="00757FA3"/>
    <w:rsid w:val="007645C9"/>
    <w:rsid w:val="00767BD7"/>
    <w:rsid w:val="00767CF2"/>
    <w:rsid w:val="007714F9"/>
    <w:rsid w:val="00773B6E"/>
    <w:rsid w:val="007751D0"/>
    <w:rsid w:val="00775A29"/>
    <w:rsid w:val="007765DD"/>
    <w:rsid w:val="0078055F"/>
    <w:rsid w:val="00782B44"/>
    <w:rsid w:val="00785B76"/>
    <w:rsid w:val="007920B9"/>
    <w:rsid w:val="007923DD"/>
    <w:rsid w:val="0079240C"/>
    <w:rsid w:val="007929C3"/>
    <w:rsid w:val="0079414C"/>
    <w:rsid w:val="00797C6C"/>
    <w:rsid w:val="007A131F"/>
    <w:rsid w:val="007A2D3E"/>
    <w:rsid w:val="007A4A6B"/>
    <w:rsid w:val="007A7E21"/>
    <w:rsid w:val="007B3FAF"/>
    <w:rsid w:val="007B4C7E"/>
    <w:rsid w:val="007B4D7C"/>
    <w:rsid w:val="007C5E4D"/>
    <w:rsid w:val="007D1240"/>
    <w:rsid w:val="007D1CD4"/>
    <w:rsid w:val="007D26E7"/>
    <w:rsid w:val="007D3AAD"/>
    <w:rsid w:val="007D419F"/>
    <w:rsid w:val="007D4EAC"/>
    <w:rsid w:val="007E0378"/>
    <w:rsid w:val="007E0F9E"/>
    <w:rsid w:val="007F00EC"/>
    <w:rsid w:val="007F0EBF"/>
    <w:rsid w:val="007F2E51"/>
    <w:rsid w:val="007F2F0E"/>
    <w:rsid w:val="00800712"/>
    <w:rsid w:val="008040E9"/>
    <w:rsid w:val="00810448"/>
    <w:rsid w:val="008104C4"/>
    <w:rsid w:val="00813048"/>
    <w:rsid w:val="008144DB"/>
    <w:rsid w:val="00815041"/>
    <w:rsid w:val="00817514"/>
    <w:rsid w:val="0082571D"/>
    <w:rsid w:val="0082589A"/>
    <w:rsid w:val="008266A9"/>
    <w:rsid w:val="00830BB0"/>
    <w:rsid w:val="00830FF5"/>
    <w:rsid w:val="0083137D"/>
    <w:rsid w:val="008320D6"/>
    <w:rsid w:val="0083235D"/>
    <w:rsid w:val="00833D62"/>
    <w:rsid w:val="00835643"/>
    <w:rsid w:val="008361A7"/>
    <w:rsid w:val="00836F9C"/>
    <w:rsid w:val="0083778D"/>
    <w:rsid w:val="00840D06"/>
    <w:rsid w:val="00844130"/>
    <w:rsid w:val="008442B5"/>
    <w:rsid w:val="00853865"/>
    <w:rsid w:val="00853EAA"/>
    <w:rsid w:val="0086122C"/>
    <w:rsid w:val="00863721"/>
    <w:rsid w:val="008737FC"/>
    <w:rsid w:val="00873DEA"/>
    <w:rsid w:val="00876019"/>
    <w:rsid w:val="00876EAE"/>
    <w:rsid w:val="0088096A"/>
    <w:rsid w:val="00882991"/>
    <w:rsid w:val="00884EEC"/>
    <w:rsid w:val="00885A19"/>
    <w:rsid w:val="00885D58"/>
    <w:rsid w:val="00886B11"/>
    <w:rsid w:val="0088750E"/>
    <w:rsid w:val="0089426D"/>
    <w:rsid w:val="0089618C"/>
    <w:rsid w:val="008A055D"/>
    <w:rsid w:val="008A6149"/>
    <w:rsid w:val="008B4F23"/>
    <w:rsid w:val="008B6CE5"/>
    <w:rsid w:val="008B739B"/>
    <w:rsid w:val="008C0D88"/>
    <w:rsid w:val="008C1AC9"/>
    <w:rsid w:val="008C3954"/>
    <w:rsid w:val="008C3D42"/>
    <w:rsid w:val="008D1869"/>
    <w:rsid w:val="008D3F43"/>
    <w:rsid w:val="008D738D"/>
    <w:rsid w:val="008E1650"/>
    <w:rsid w:val="008E225D"/>
    <w:rsid w:val="008E58A0"/>
    <w:rsid w:val="008E666F"/>
    <w:rsid w:val="0090055F"/>
    <w:rsid w:val="009029A1"/>
    <w:rsid w:val="00902AB6"/>
    <w:rsid w:val="00902CC1"/>
    <w:rsid w:val="00905A52"/>
    <w:rsid w:val="00906321"/>
    <w:rsid w:val="0091171D"/>
    <w:rsid w:val="0091263C"/>
    <w:rsid w:val="0091294A"/>
    <w:rsid w:val="00915AE8"/>
    <w:rsid w:val="0091663E"/>
    <w:rsid w:val="00920093"/>
    <w:rsid w:val="0092122D"/>
    <w:rsid w:val="00921F83"/>
    <w:rsid w:val="0092484F"/>
    <w:rsid w:val="0092793B"/>
    <w:rsid w:val="009279EE"/>
    <w:rsid w:val="00933578"/>
    <w:rsid w:val="009350E8"/>
    <w:rsid w:val="009435F6"/>
    <w:rsid w:val="0095242C"/>
    <w:rsid w:val="00953A91"/>
    <w:rsid w:val="00954576"/>
    <w:rsid w:val="009549B7"/>
    <w:rsid w:val="00960333"/>
    <w:rsid w:val="00962B27"/>
    <w:rsid w:val="00963126"/>
    <w:rsid w:val="009643BD"/>
    <w:rsid w:val="00966D2E"/>
    <w:rsid w:val="00966E45"/>
    <w:rsid w:val="009674CA"/>
    <w:rsid w:val="009757BE"/>
    <w:rsid w:val="0098066D"/>
    <w:rsid w:val="009848A0"/>
    <w:rsid w:val="00987665"/>
    <w:rsid w:val="00994208"/>
    <w:rsid w:val="0099539A"/>
    <w:rsid w:val="00996043"/>
    <w:rsid w:val="009A08F7"/>
    <w:rsid w:val="009A5159"/>
    <w:rsid w:val="009A64E1"/>
    <w:rsid w:val="009A685D"/>
    <w:rsid w:val="009B0CBE"/>
    <w:rsid w:val="009B0FF9"/>
    <w:rsid w:val="009B30B3"/>
    <w:rsid w:val="009B39BB"/>
    <w:rsid w:val="009B5C65"/>
    <w:rsid w:val="009B60BA"/>
    <w:rsid w:val="009B68C8"/>
    <w:rsid w:val="009C1250"/>
    <w:rsid w:val="009C26F4"/>
    <w:rsid w:val="009C2DA6"/>
    <w:rsid w:val="009C2E7B"/>
    <w:rsid w:val="009C3A87"/>
    <w:rsid w:val="009C6DDB"/>
    <w:rsid w:val="009C714C"/>
    <w:rsid w:val="009C7978"/>
    <w:rsid w:val="009D10D6"/>
    <w:rsid w:val="009D191D"/>
    <w:rsid w:val="009D3793"/>
    <w:rsid w:val="009D3F74"/>
    <w:rsid w:val="009D5436"/>
    <w:rsid w:val="009E3367"/>
    <w:rsid w:val="009F1161"/>
    <w:rsid w:val="009F1C3F"/>
    <w:rsid w:val="00A001CF"/>
    <w:rsid w:val="00A00F7E"/>
    <w:rsid w:val="00A01463"/>
    <w:rsid w:val="00A0160A"/>
    <w:rsid w:val="00A04330"/>
    <w:rsid w:val="00A046E3"/>
    <w:rsid w:val="00A07CA1"/>
    <w:rsid w:val="00A1568D"/>
    <w:rsid w:val="00A22A38"/>
    <w:rsid w:val="00A259F4"/>
    <w:rsid w:val="00A301C9"/>
    <w:rsid w:val="00A30F23"/>
    <w:rsid w:val="00A31849"/>
    <w:rsid w:val="00A3442D"/>
    <w:rsid w:val="00A3532D"/>
    <w:rsid w:val="00A35C6E"/>
    <w:rsid w:val="00A36CED"/>
    <w:rsid w:val="00A36D86"/>
    <w:rsid w:val="00A370DD"/>
    <w:rsid w:val="00A40A5A"/>
    <w:rsid w:val="00A448CB"/>
    <w:rsid w:val="00A44AFE"/>
    <w:rsid w:val="00A45911"/>
    <w:rsid w:val="00A46126"/>
    <w:rsid w:val="00A50B83"/>
    <w:rsid w:val="00A512A7"/>
    <w:rsid w:val="00A51DAC"/>
    <w:rsid w:val="00A55B97"/>
    <w:rsid w:val="00A5700D"/>
    <w:rsid w:val="00A60C7B"/>
    <w:rsid w:val="00A6646C"/>
    <w:rsid w:val="00A67F93"/>
    <w:rsid w:val="00A7271F"/>
    <w:rsid w:val="00A72858"/>
    <w:rsid w:val="00A73F1C"/>
    <w:rsid w:val="00A74907"/>
    <w:rsid w:val="00A76DA8"/>
    <w:rsid w:val="00A830B5"/>
    <w:rsid w:val="00A85941"/>
    <w:rsid w:val="00A87832"/>
    <w:rsid w:val="00A9096B"/>
    <w:rsid w:val="00A922B3"/>
    <w:rsid w:val="00A92915"/>
    <w:rsid w:val="00A93660"/>
    <w:rsid w:val="00A9469D"/>
    <w:rsid w:val="00A96C22"/>
    <w:rsid w:val="00A977F6"/>
    <w:rsid w:val="00AA0211"/>
    <w:rsid w:val="00AA13ED"/>
    <w:rsid w:val="00AA3ED3"/>
    <w:rsid w:val="00AA4284"/>
    <w:rsid w:val="00AA565F"/>
    <w:rsid w:val="00AA6AC9"/>
    <w:rsid w:val="00AB64FB"/>
    <w:rsid w:val="00AB70F7"/>
    <w:rsid w:val="00AB7AC6"/>
    <w:rsid w:val="00AC0078"/>
    <w:rsid w:val="00AC7C12"/>
    <w:rsid w:val="00AD0402"/>
    <w:rsid w:val="00AD0E7E"/>
    <w:rsid w:val="00AD56FD"/>
    <w:rsid w:val="00AD6F29"/>
    <w:rsid w:val="00AD7183"/>
    <w:rsid w:val="00AE144D"/>
    <w:rsid w:val="00AE2B4D"/>
    <w:rsid w:val="00AE5AFB"/>
    <w:rsid w:val="00AE5C32"/>
    <w:rsid w:val="00AE7605"/>
    <w:rsid w:val="00AF201B"/>
    <w:rsid w:val="00AF2617"/>
    <w:rsid w:val="00B020B5"/>
    <w:rsid w:val="00B0292C"/>
    <w:rsid w:val="00B02F43"/>
    <w:rsid w:val="00B06A43"/>
    <w:rsid w:val="00B07882"/>
    <w:rsid w:val="00B07C38"/>
    <w:rsid w:val="00B11161"/>
    <w:rsid w:val="00B1390F"/>
    <w:rsid w:val="00B1415B"/>
    <w:rsid w:val="00B170F4"/>
    <w:rsid w:val="00B20025"/>
    <w:rsid w:val="00B21A74"/>
    <w:rsid w:val="00B42CED"/>
    <w:rsid w:val="00B42EAB"/>
    <w:rsid w:val="00B43D99"/>
    <w:rsid w:val="00B44F92"/>
    <w:rsid w:val="00B459A4"/>
    <w:rsid w:val="00B47AB1"/>
    <w:rsid w:val="00B566F4"/>
    <w:rsid w:val="00B56922"/>
    <w:rsid w:val="00B56E5B"/>
    <w:rsid w:val="00B56FF4"/>
    <w:rsid w:val="00B5744D"/>
    <w:rsid w:val="00B57C79"/>
    <w:rsid w:val="00B627D9"/>
    <w:rsid w:val="00B6498D"/>
    <w:rsid w:val="00B66822"/>
    <w:rsid w:val="00B66ABB"/>
    <w:rsid w:val="00B67274"/>
    <w:rsid w:val="00B67E8E"/>
    <w:rsid w:val="00B722DB"/>
    <w:rsid w:val="00B72C29"/>
    <w:rsid w:val="00B72C48"/>
    <w:rsid w:val="00B73603"/>
    <w:rsid w:val="00B73F66"/>
    <w:rsid w:val="00B75974"/>
    <w:rsid w:val="00B82C68"/>
    <w:rsid w:val="00B84243"/>
    <w:rsid w:val="00B963CE"/>
    <w:rsid w:val="00BA0427"/>
    <w:rsid w:val="00BA2CB2"/>
    <w:rsid w:val="00BA3680"/>
    <w:rsid w:val="00BA4D5F"/>
    <w:rsid w:val="00BA6AB2"/>
    <w:rsid w:val="00BA6ED7"/>
    <w:rsid w:val="00BA702F"/>
    <w:rsid w:val="00BA7B44"/>
    <w:rsid w:val="00BA7BFC"/>
    <w:rsid w:val="00BA7C8D"/>
    <w:rsid w:val="00BB3359"/>
    <w:rsid w:val="00BB3691"/>
    <w:rsid w:val="00BB7AD5"/>
    <w:rsid w:val="00BC17D3"/>
    <w:rsid w:val="00BC18A9"/>
    <w:rsid w:val="00BC3812"/>
    <w:rsid w:val="00BC3B85"/>
    <w:rsid w:val="00BC43A7"/>
    <w:rsid w:val="00BC67BC"/>
    <w:rsid w:val="00BC6EF9"/>
    <w:rsid w:val="00BD3F2E"/>
    <w:rsid w:val="00BD5B09"/>
    <w:rsid w:val="00BD6182"/>
    <w:rsid w:val="00BD67A7"/>
    <w:rsid w:val="00BD736F"/>
    <w:rsid w:val="00BE1201"/>
    <w:rsid w:val="00BE425E"/>
    <w:rsid w:val="00BE6F47"/>
    <w:rsid w:val="00BF1C5F"/>
    <w:rsid w:val="00BF3582"/>
    <w:rsid w:val="00BF7098"/>
    <w:rsid w:val="00C02230"/>
    <w:rsid w:val="00C053A5"/>
    <w:rsid w:val="00C108F4"/>
    <w:rsid w:val="00C129CD"/>
    <w:rsid w:val="00C1308E"/>
    <w:rsid w:val="00C15B57"/>
    <w:rsid w:val="00C237D7"/>
    <w:rsid w:val="00C23A7E"/>
    <w:rsid w:val="00C24BA0"/>
    <w:rsid w:val="00C26127"/>
    <w:rsid w:val="00C26C43"/>
    <w:rsid w:val="00C26D00"/>
    <w:rsid w:val="00C27007"/>
    <w:rsid w:val="00C2767D"/>
    <w:rsid w:val="00C27DCE"/>
    <w:rsid w:val="00C32545"/>
    <w:rsid w:val="00C357B3"/>
    <w:rsid w:val="00C35EE9"/>
    <w:rsid w:val="00C410A9"/>
    <w:rsid w:val="00C44486"/>
    <w:rsid w:val="00C50381"/>
    <w:rsid w:val="00C51D5E"/>
    <w:rsid w:val="00C61050"/>
    <w:rsid w:val="00C65482"/>
    <w:rsid w:val="00C65926"/>
    <w:rsid w:val="00C71124"/>
    <w:rsid w:val="00C739E7"/>
    <w:rsid w:val="00C73C4D"/>
    <w:rsid w:val="00C75AE4"/>
    <w:rsid w:val="00C829C7"/>
    <w:rsid w:val="00C90D1C"/>
    <w:rsid w:val="00C93295"/>
    <w:rsid w:val="00CA0F7B"/>
    <w:rsid w:val="00CA3BDE"/>
    <w:rsid w:val="00CA7F4C"/>
    <w:rsid w:val="00CB392D"/>
    <w:rsid w:val="00CB60AE"/>
    <w:rsid w:val="00CB675E"/>
    <w:rsid w:val="00CC2A8C"/>
    <w:rsid w:val="00CD39E6"/>
    <w:rsid w:val="00CD3C76"/>
    <w:rsid w:val="00CD67A3"/>
    <w:rsid w:val="00CD721A"/>
    <w:rsid w:val="00CD7A01"/>
    <w:rsid w:val="00CE2826"/>
    <w:rsid w:val="00CE6BD1"/>
    <w:rsid w:val="00CF0A6D"/>
    <w:rsid w:val="00CF54F9"/>
    <w:rsid w:val="00CF5640"/>
    <w:rsid w:val="00CF6137"/>
    <w:rsid w:val="00D00B10"/>
    <w:rsid w:val="00D03588"/>
    <w:rsid w:val="00D07672"/>
    <w:rsid w:val="00D122D5"/>
    <w:rsid w:val="00D14DA4"/>
    <w:rsid w:val="00D15862"/>
    <w:rsid w:val="00D15E16"/>
    <w:rsid w:val="00D204FC"/>
    <w:rsid w:val="00D209F2"/>
    <w:rsid w:val="00D21C80"/>
    <w:rsid w:val="00D2559C"/>
    <w:rsid w:val="00D271FF"/>
    <w:rsid w:val="00D34F56"/>
    <w:rsid w:val="00D34FFF"/>
    <w:rsid w:val="00D3534F"/>
    <w:rsid w:val="00D419D2"/>
    <w:rsid w:val="00D42CAD"/>
    <w:rsid w:val="00D453AC"/>
    <w:rsid w:val="00D5285F"/>
    <w:rsid w:val="00D54F9A"/>
    <w:rsid w:val="00D5743F"/>
    <w:rsid w:val="00D579F2"/>
    <w:rsid w:val="00D60227"/>
    <w:rsid w:val="00D63EFE"/>
    <w:rsid w:val="00D658B6"/>
    <w:rsid w:val="00D67253"/>
    <w:rsid w:val="00D71C46"/>
    <w:rsid w:val="00D720B0"/>
    <w:rsid w:val="00D758F5"/>
    <w:rsid w:val="00D8232D"/>
    <w:rsid w:val="00D82B7B"/>
    <w:rsid w:val="00D83D88"/>
    <w:rsid w:val="00D85E72"/>
    <w:rsid w:val="00D87399"/>
    <w:rsid w:val="00D937D8"/>
    <w:rsid w:val="00D93890"/>
    <w:rsid w:val="00DA0563"/>
    <w:rsid w:val="00DA16A2"/>
    <w:rsid w:val="00DA7C3B"/>
    <w:rsid w:val="00DB14E3"/>
    <w:rsid w:val="00DB4FCA"/>
    <w:rsid w:val="00DB579A"/>
    <w:rsid w:val="00DB697B"/>
    <w:rsid w:val="00DC2A66"/>
    <w:rsid w:val="00DC35F4"/>
    <w:rsid w:val="00DC379D"/>
    <w:rsid w:val="00DC3AA1"/>
    <w:rsid w:val="00DC7CDC"/>
    <w:rsid w:val="00DD0919"/>
    <w:rsid w:val="00DD2518"/>
    <w:rsid w:val="00DD654D"/>
    <w:rsid w:val="00DE0B9D"/>
    <w:rsid w:val="00DE1803"/>
    <w:rsid w:val="00DE1E5B"/>
    <w:rsid w:val="00DE3726"/>
    <w:rsid w:val="00DE5EB1"/>
    <w:rsid w:val="00DF0418"/>
    <w:rsid w:val="00DF0BD6"/>
    <w:rsid w:val="00DF3D4E"/>
    <w:rsid w:val="00DF45C7"/>
    <w:rsid w:val="00DF5D5C"/>
    <w:rsid w:val="00DF79AF"/>
    <w:rsid w:val="00E00515"/>
    <w:rsid w:val="00E044AC"/>
    <w:rsid w:val="00E07E74"/>
    <w:rsid w:val="00E07FB1"/>
    <w:rsid w:val="00E11210"/>
    <w:rsid w:val="00E26DA3"/>
    <w:rsid w:val="00E36779"/>
    <w:rsid w:val="00E377B1"/>
    <w:rsid w:val="00E37ECA"/>
    <w:rsid w:val="00E40895"/>
    <w:rsid w:val="00E443A7"/>
    <w:rsid w:val="00E46311"/>
    <w:rsid w:val="00E46655"/>
    <w:rsid w:val="00E46F72"/>
    <w:rsid w:val="00E47208"/>
    <w:rsid w:val="00E47774"/>
    <w:rsid w:val="00E47AC6"/>
    <w:rsid w:val="00E54F54"/>
    <w:rsid w:val="00E550C3"/>
    <w:rsid w:val="00E55AFE"/>
    <w:rsid w:val="00E55E00"/>
    <w:rsid w:val="00E60049"/>
    <w:rsid w:val="00E60726"/>
    <w:rsid w:val="00E620B6"/>
    <w:rsid w:val="00E645F0"/>
    <w:rsid w:val="00E648F6"/>
    <w:rsid w:val="00E65040"/>
    <w:rsid w:val="00E6576C"/>
    <w:rsid w:val="00E670C4"/>
    <w:rsid w:val="00E67C00"/>
    <w:rsid w:val="00E701DF"/>
    <w:rsid w:val="00E701FA"/>
    <w:rsid w:val="00E7254F"/>
    <w:rsid w:val="00E74B01"/>
    <w:rsid w:val="00E76D4E"/>
    <w:rsid w:val="00E83FC9"/>
    <w:rsid w:val="00E843A6"/>
    <w:rsid w:val="00E90CA3"/>
    <w:rsid w:val="00E91DEA"/>
    <w:rsid w:val="00E946F1"/>
    <w:rsid w:val="00EA0200"/>
    <w:rsid w:val="00EA1A6D"/>
    <w:rsid w:val="00EA4884"/>
    <w:rsid w:val="00EA591C"/>
    <w:rsid w:val="00EA6C5E"/>
    <w:rsid w:val="00EB66A3"/>
    <w:rsid w:val="00EC2529"/>
    <w:rsid w:val="00EC525E"/>
    <w:rsid w:val="00EC63D8"/>
    <w:rsid w:val="00ED002C"/>
    <w:rsid w:val="00ED2ABC"/>
    <w:rsid w:val="00ED313C"/>
    <w:rsid w:val="00ED539A"/>
    <w:rsid w:val="00ED56E4"/>
    <w:rsid w:val="00ED5AA4"/>
    <w:rsid w:val="00ED61B4"/>
    <w:rsid w:val="00EE07C2"/>
    <w:rsid w:val="00EE1A73"/>
    <w:rsid w:val="00F0138A"/>
    <w:rsid w:val="00F05193"/>
    <w:rsid w:val="00F11BF2"/>
    <w:rsid w:val="00F130DC"/>
    <w:rsid w:val="00F131E1"/>
    <w:rsid w:val="00F13490"/>
    <w:rsid w:val="00F155AB"/>
    <w:rsid w:val="00F1593B"/>
    <w:rsid w:val="00F15949"/>
    <w:rsid w:val="00F15CA4"/>
    <w:rsid w:val="00F209AC"/>
    <w:rsid w:val="00F22229"/>
    <w:rsid w:val="00F22D19"/>
    <w:rsid w:val="00F23D51"/>
    <w:rsid w:val="00F23F4B"/>
    <w:rsid w:val="00F25C17"/>
    <w:rsid w:val="00F30B90"/>
    <w:rsid w:val="00F315CA"/>
    <w:rsid w:val="00F36286"/>
    <w:rsid w:val="00F37857"/>
    <w:rsid w:val="00F4016B"/>
    <w:rsid w:val="00F43BE1"/>
    <w:rsid w:val="00F445D9"/>
    <w:rsid w:val="00F51A0B"/>
    <w:rsid w:val="00F54898"/>
    <w:rsid w:val="00F55FDA"/>
    <w:rsid w:val="00F561D8"/>
    <w:rsid w:val="00F57522"/>
    <w:rsid w:val="00F57E38"/>
    <w:rsid w:val="00F60D7D"/>
    <w:rsid w:val="00F6217D"/>
    <w:rsid w:val="00F622C1"/>
    <w:rsid w:val="00F67CD3"/>
    <w:rsid w:val="00F717C6"/>
    <w:rsid w:val="00F75963"/>
    <w:rsid w:val="00F75D76"/>
    <w:rsid w:val="00F81ED3"/>
    <w:rsid w:val="00F841F6"/>
    <w:rsid w:val="00F85D65"/>
    <w:rsid w:val="00F9188C"/>
    <w:rsid w:val="00F9195D"/>
    <w:rsid w:val="00F93093"/>
    <w:rsid w:val="00F95487"/>
    <w:rsid w:val="00F9602D"/>
    <w:rsid w:val="00FA2284"/>
    <w:rsid w:val="00FA27B4"/>
    <w:rsid w:val="00FA5A10"/>
    <w:rsid w:val="00FA7B96"/>
    <w:rsid w:val="00FB0428"/>
    <w:rsid w:val="00FB1682"/>
    <w:rsid w:val="00FB4A62"/>
    <w:rsid w:val="00FB5DE0"/>
    <w:rsid w:val="00FC1520"/>
    <w:rsid w:val="00FC3410"/>
    <w:rsid w:val="00FC46C8"/>
    <w:rsid w:val="00FC4D59"/>
    <w:rsid w:val="00FC532D"/>
    <w:rsid w:val="00FC6152"/>
    <w:rsid w:val="00FD18AA"/>
    <w:rsid w:val="00FD22D4"/>
    <w:rsid w:val="00FD2CCC"/>
    <w:rsid w:val="00FD53C5"/>
    <w:rsid w:val="00FD59FC"/>
    <w:rsid w:val="00FD5A19"/>
    <w:rsid w:val="00FD6EDC"/>
    <w:rsid w:val="00FE392F"/>
    <w:rsid w:val="00FE6EB4"/>
    <w:rsid w:val="00FF44E4"/>
    <w:rsid w:val="00FF4605"/>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7945F3E5"/>
  <w15:docId w15:val="{AB575556-C11F-405D-9D95-D94555A25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03A2"/>
    <w:pPr>
      <w:suppressAutoHyphens/>
    </w:pPr>
    <w:rPr>
      <w:rFonts w:ascii="Arial" w:eastAsia="Arial Unicode MS" w:hAnsi="Arial" w:cs="Arial"/>
      <w:lang w:val="fr-FR" w:eastAsia="ar-SA"/>
    </w:rPr>
  </w:style>
  <w:style w:type="paragraph" w:styleId="Titre1">
    <w:name w:val="heading 1"/>
    <w:basedOn w:val="Normal"/>
    <w:next w:val="Normal"/>
    <w:qFormat/>
    <w:rsid w:val="00031920"/>
    <w:pPr>
      <w:keepNext/>
      <w:numPr>
        <w:numId w:val="1"/>
      </w:numPr>
      <w:tabs>
        <w:tab w:val="clear" w:pos="1272"/>
      </w:tabs>
      <w:spacing w:before="120" w:after="120" w:line="240" w:lineRule="atLeast"/>
      <w:ind w:left="709" w:hanging="708"/>
      <w:jc w:val="both"/>
      <w:outlineLvl w:val="0"/>
    </w:pPr>
    <w:rPr>
      <w:b/>
      <w:sz w:val="28"/>
    </w:rPr>
  </w:style>
  <w:style w:type="paragraph" w:styleId="Titre2">
    <w:name w:val="heading 2"/>
    <w:basedOn w:val="Normal"/>
    <w:next w:val="Normal"/>
    <w:qFormat/>
    <w:rsid w:val="00031920"/>
    <w:pPr>
      <w:keepNext/>
      <w:numPr>
        <w:ilvl w:val="1"/>
        <w:numId w:val="1"/>
      </w:numPr>
      <w:tabs>
        <w:tab w:val="clear" w:pos="1390"/>
      </w:tabs>
      <w:spacing w:before="120" w:after="120" w:line="240" w:lineRule="atLeast"/>
      <w:ind w:left="851" w:hanging="850"/>
      <w:jc w:val="both"/>
      <w:outlineLvl w:val="1"/>
    </w:pPr>
    <w:rPr>
      <w:b/>
      <w:sz w:val="24"/>
      <w:szCs w:val="24"/>
    </w:rPr>
  </w:style>
  <w:style w:type="paragraph" w:styleId="Titre3">
    <w:name w:val="heading 3"/>
    <w:basedOn w:val="Normal"/>
    <w:next w:val="Normal"/>
    <w:qFormat/>
    <w:rsid w:val="00031920"/>
    <w:pPr>
      <w:keepNext/>
      <w:numPr>
        <w:ilvl w:val="2"/>
        <w:numId w:val="1"/>
      </w:numPr>
      <w:tabs>
        <w:tab w:val="clear" w:pos="1390"/>
      </w:tabs>
      <w:spacing w:before="120" w:after="120" w:line="240" w:lineRule="atLeast"/>
      <w:ind w:left="993" w:hanging="992"/>
      <w:jc w:val="both"/>
      <w:outlineLvl w:val="2"/>
    </w:pPr>
    <w:rPr>
      <w:b/>
    </w:rPr>
  </w:style>
  <w:style w:type="paragraph" w:styleId="Titre4">
    <w:name w:val="heading 4"/>
    <w:basedOn w:val="Normal"/>
    <w:next w:val="Normal"/>
    <w:qFormat/>
    <w:rsid w:val="00031920"/>
    <w:pPr>
      <w:keepNext/>
      <w:numPr>
        <w:ilvl w:val="3"/>
        <w:numId w:val="1"/>
      </w:numPr>
      <w:tabs>
        <w:tab w:val="clear" w:pos="2694"/>
      </w:tabs>
      <w:spacing w:before="120" w:after="120" w:line="240" w:lineRule="atLeast"/>
      <w:ind w:left="1134"/>
      <w:outlineLvl w:val="3"/>
    </w:pPr>
    <w:rPr>
      <w:bCs/>
    </w:rPr>
  </w:style>
  <w:style w:type="paragraph" w:styleId="Titre5">
    <w:name w:val="heading 5"/>
    <w:basedOn w:val="Normal"/>
    <w:next w:val="Normal"/>
    <w:rsid w:val="00031920"/>
    <w:pPr>
      <w:keepNext/>
      <w:numPr>
        <w:ilvl w:val="4"/>
        <w:numId w:val="1"/>
      </w:numPr>
      <w:tabs>
        <w:tab w:val="clear" w:pos="2694"/>
      </w:tabs>
      <w:spacing w:before="120" w:after="120" w:line="240" w:lineRule="atLeast"/>
      <w:ind w:left="1276" w:hanging="1276"/>
      <w:outlineLvl w:val="4"/>
    </w:pPr>
    <w:rPr>
      <w:bCs/>
    </w:rPr>
  </w:style>
  <w:style w:type="paragraph" w:styleId="Titre6">
    <w:name w:val="heading 6"/>
    <w:basedOn w:val="Normal"/>
    <w:next w:val="Normal"/>
    <w:rsid w:val="00031920"/>
    <w:pPr>
      <w:keepNext/>
      <w:numPr>
        <w:ilvl w:val="5"/>
        <w:numId w:val="1"/>
      </w:numPr>
      <w:tabs>
        <w:tab w:val="clear" w:pos="2236"/>
      </w:tabs>
      <w:spacing w:before="120" w:after="120" w:line="240" w:lineRule="atLeast"/>
      <w:ind w:left="1418" w:hanging="1418"/>
      <w:outlineLvl w:val="5"/>
    </w:pPr>
    <w:rPr>
      <w:bCs/>
    </w:rPr>
  </w:style>
  <w:style w:type="paragraph" w:styleId="Titre7">
    <w:name w:val="heading 7"/>
    <w:basedOn w:val="Normal"/>
    <w:next w:val="Normal"/>
    <w:rsid w:val="004D2BF6"/>
    <w:pPr>
      <w:keepNext/>
      <w:numPr>
        <w:ilvl w:val="6"/>
        <w:numId w:val="1"/>
      </w:numPr>
      <w:tabs>
        <w:tab w:val="clear" w:pos="3000"/>
      </w:tabs>
      <w:spacing w:before="120" w:after="120" w:line="240" w:lineRule="atLeast"/>
      <w:ind w:left="1560" w:hanging="1560"/>
      <w:outlineLvl w:val="6"/>
    </w:pPr>
    <w:rPr>
      <w:bCs/>
    </w:rPr>
  </w:style>
  <w:style w:type="paragraph" w:styleId="Titre8">
    <w:name w:val="heading 8"/>
    <w:basedOn w:val="Titre7"/>
    <w:next w:val="Normal"/>
    <w:rsid w:val="004D2BF6"/>
    <w:pPr>
      <w:numPr>
        <w:ilvl w:val="7"/>
      </w:numPr>
      <w:tabs>
        <w:tab w:val="clear" w:pos="3000"/>
      </w:tabs>
      <w:ind w:left="1701" w:hanging="1701"/>
      <w:outlineLvl w:val="7"/>
    </w:pPr>
  </w:style>
  <w:style w:type="paragraph" w:styleId="Titre9">
    <w:name w:val="heading 9"/>
    <w:basedOn w:val="Normal"/>
    <w:next w:val="Normal"/>
    <w:rsid w:val="004D2BF6"/>
    <w:pPr>
      <w:keepNext/>
      <w:numPr>
        <w:ilvl w:val="8"/>
        <w:numId w:val="1"/>
      </w:numPr>
      <w:tabs>
        <w:tab w:val="clear" w:pos="3144"/>
      </w:tabs>
      <w:spacing w:before="120" w:after="120" w:line="240" w:lineRule="atLeast"/>
      <w:ind w:left="1843" w:hanging="1843"/>
      <w:outlineLvl w:val="8"/>
    </w:pPr>
    <w:rPr>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olicepardfaut1">
    <w:name w:val="Police par défaut1"/>
  </w:style>
  <w:style w:type="character" w:styleId="Lienhypertexte">
    <w:name w:val="Hyperlink"/>
    <w:uiPriority w:val="99"/>
    <w:rPr>
      <w:color w:val="0000FF"/>
      <w:u w:val="single"/>
    </w:rPr>
  </w:style>
  <w:style w:type="character" w:styleId="Numrodepage">
    <w:name w:val="page number"/>
    <w:basedOn w:val="Policepardfaut1"/>
  </w:style>
  <w:style w:type="paragraph" w:styleId="Corpsdetexte">
    <w:name w:val="Body Text"/>
    <w:basedOn w:val="Normal"/>
    <w:link w:val="CorpsdetexteCar"/>
    <w:pPr>
      <w:spacing w:after="120"/>
    </w:pPr>
  </w:style>
  <w:style w:type="character" w:customStyle="1" w:styleId="CorpsdetexteCar">
    <w:name w:val="Corps de texte Car"/>
    <w:basedOn w:val="Policepardfaut"/>
    <w:link w:val="Corpsdetexte"/>
    <w:rsid w:val="00486CE0"/>
    <w:rPr>
      <w:rFonts w:ascii="Arial" w:eastAsia="Arial Unicode MS" w:hAnsi="Arial" w:cs="Arial"/>
      <w:lang w:val="fr-FR" w:eastAsia="ar-SA"/>
    </w:rPr>
  </w:style>
  <w:style w:type="paragraph" w:styleId="Liste">
    <w:name w:val="List"/>
    <w:basedOn w:val="Corpsdetexte"/>
    <w:rPr>
      <w:rFonts w:cs="Lucida Sans"/>
    </w:rPr>
  </w:style>
  <w:style w:type="paragraph" w:customStyle="1" w:styleId="Lgende1">
    <w:name w:val="Légende1"/>
    <w:basedOn w:val="Normal"/>
    <w:pPr>
      <w:suppressLineNumbers/>
      <w:spacing w:before="120" w:after="120"/>
    </w:pPr>
    <w:rPr>
      <w:rFonts w:cs="Lucida Sans"/>
      <w:i/>
      <w:iCs/>
    </w:rPr>
  </w:style>
  <w:style w:type="paragraph" w:customStyle="1" w:styleId="Index">
    <w:name w:val="Index"/>
    <w:basedOn w:val="Normal"/>
    <w:pPr>
      <w:suppressLineNumbers/>
    </w:pPr>
    <w:rPr>
      <w:rFonts w:cs="Lucida Sans"/>
    </w:rPr>
  </w:style>
  <w:style w:type="paragraph" w:styleId="En-tte">
    <w:name w:val="header"/>
    <w:basedOn w:val="Normal"/>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character" w:customStyle="1" w:styleId="PieddepageCar">
    <w:name w:val="Pied de page Car"/>
    <w:basedOn w:val="Policepardfaut"/>
    <w:link w:val="Pieddepage"/>
    <w:uiPriority w:val="99"/>
    <w:rsid w:val="00BA0427"/>
    <w:rPr>
      <w:sz w:val="24"/>
      <w:szCs w:val="24"/>
      <w:lang w:val="fr-FR" w:eastAsia="ar-SA"/>
    </w:rPr>
  </w:style>
  <w:style w:type="paragraph" w:customStyle="1" w:styleId="TitreRubrique">
    <w:name w:val="Titre Rubrique"/>
    <w:basedOn w:val="Normal"/>
    <w:qFormat/>
    <w:rsid w:val="00273A03"/>
    <w:pPr>
      <w:keepNext/>
      <w:keepLines/>
      <w:autoSpaceDE w:val="0"/>
      <w:spacing w:after="120"/>
      <w:jc w:val="both"/>
    </w:pPr>
    <w:rPr>
      <w:b/>
      <w:bCs/>
      <w:sz w:val="36"/>
    </w:rPr>
  </w:style>
  <w:style w:type="paragraph" w:customStyle="1" w:styleId="Sous-titrerubrique">
    <w:name w:val="Sous-titre rubrique"/>
    <w:basedOn w:val="Normal"/>
    <w:pPr>
      <w:keepNext/>
      <w:keepLines/>
      <w:autoSpaceDE w:val="0"/>
      <w:jc w:val="both"/>
    </w:pPr>
    <w:rPr>
      <w:b/>
    </w:rPr>
  </w:style>
  <w:style w:type="paragraph" w:styleId="TM1">
    <w:name w:val="toc 1"/>
    <w:basedOn w:val="Normal"/>
    <w:next w:val="Normal"/>
    <w:uiPriority w:val="39"/>
    <w:rsid w:val="00A74907"/>
    <w:pPr>
      <w:keepLines/>
      <w:widowControl w:val="0"/>
      <w:tabs>
        <w:tab w:val="left" w:pos="360"/>
        <w:tab w:val="right" w:leader="dot" w:pos="9072"/>
      </w:tabs>
      <w:spacing w:before="280" w:after="280"/>
      <w:jc w:val="both"/>
    </w:pPr>
    <w:rPr>
      <w:rFonts w:asciiTheme="minorHAnsi" w:eastAsiaTheme="minorEastAsia" w:hAnsiTheme="minorHAnsi" w:cs="Times New Roman"/>
      <w:b/>
      <w:bCs/>
      <w:noProof/>
      <w:sz w:val="22"/>
      <w:szCs w:val="22"/>
      <w:lang w:eastAsia="ko-KR"/>
      <w14:scene3d>
        <w14:camera w14:prst="orthographicFront"/>
        <w14:lightRig w14:rig="threePt" w14:dir="t">
          <w14:rot w14:lat="0" w14:lon="0" w14:rev="0"/>
        </w14:lightRig>
      </w14:scene3d>
    </w:rPr>
  </w:style>
  <w:style w:type="paragraph" w:styleId="TM2">
    <w:name w:val="toc 2"/>
    <w:basedOn w:val="Normal"/>
    <w:next w:val="Normal"/>
    <w:uiPriority w:val="39"/>
    <w:rsid w:val="00A74907"/>
    <w:pPr>
      <w:keepLines/>
      <w:tabs>
        <w:tab w:val="left" w:pos="567"/>
        <w:tab w:val="right" w:leader="dot" w:pos="9072"/>
      </w:tabs>
      <w:spacing w:before="285" w:after="285"/>
      <w:jc w:val="both"/>
    </w:pPr>
    <w:rPr>
      <w:rFonts w:cs="Times New Roman"/>
      <w:b/>
      <w:bCs/>
      <w:noProof/>
      <w:lang w:val="en-GB"/>
      <w14:scene3d>
        <w14:camera w14:prst="orthographicFront"/>
        <w14:lightRig w14:rig="threePt" w14:dir="t">
          <w14:rot w14:lat="0" w14:lon="0" w14:rev="0"/>
        </w14:lightRig>
      </w14:scene3d>
    </w:rPr>
  </w:style>
  <w:style w:type="paragraph" w:styleId="TM3">
    <w:name w:val="toc 3"/>
    <w:basedOn w:val="Normal"/>
    <w:next w:val="Normal"/>
    <w:uiPriority w:val="39"/>
    <w:rsid w:val="00A74907"/>
    <w:pPr>
      <w:keepLines/>
      <w:tabs>
        <w:tab w:val="left" w:pos="720"/>
        <w:tab w:val="right" w:leader="dot" w:pos="9072"/>
      </w:tabs>
      <w:spacing w:before="285" w:after="285"/>
    </w:pPr>
    <w:rPr>
      <w:rFonts w:cs="Times New Roman"/>
      <w:bCs/>
      <w:noProof/>
      <w:lang w:val="en-GB"/>
      <w14:scene3d>
        <w14:camera w14:prst="orthographicFront"/>
        <w14:lightRig w14:rig="threePt" w14:dir="t">
          <w14:rot w14:lat="0" w14:lon="0" w14:rev="0"/>
        </w14:lightRig>
      </w14:scene3d>
    </w:rPr>
  </w:style>
  <w:style w:type="paragraph" w:styleId="TM4">
    <w:name w:val="toc 4"/>
    <w:basedOn w:val="Normal"/>
    <w:next w:val="Normal"/>
    <w:uiPriority w:val="39"/>
    <w:rsid w:val="00A74907"/>
    <w:pPr>
      <w:keepLines/>
      <w:tabs>
        <w:tab w:val="left" w:pos="840"/>
        <w:tab w:val="right" w:leader="dot" w:pos="9072"/>
      </w:tabs>
      <w:spacing w:before="285" w:after="285"/>
      <w:jc w:val="both"/>
    </w:pPr>
    <w:rPr>
      <w:bCs/>
      <w:noProof/>
      <w:lang w:val="en-GB"/>
    </w:rPr>
  </w:style>
  <w:style w:type="paragraph" w:styleId="TM5">
    <w:name w:val="toc 5"/>
    <w:basedOn w:val="Normal"/>
    <w:next w:val="Normal"/>
    <w:uiPriority w:val="39"/>
    <w:rsid w:val="00A74907"/>
    <w:pPr>
      <w:keepLines/>
      <w:tabs>
        <w:tab w:val="left" w:pos="960"/>
        <w:tab w:val="right" w:leader="dot" w:pos="9072"/>
      </w:tabs>
      <w:spacing w:before="285" w:after="285"/>
      <w:jc w:val="both"/>
    </w:pPr>
    <w:rPr>
      <w:bCs/>
      <w:noProof/>
      <w:lang w:val="en-GB"/>
    </w:rPr>
  </w:style>
  <w:style w:type="paragraph" w:styleId="TM6">
    <w:name w:val="toc 6"/>
    <w:basedOn w:val="Normal"/>
    <w:next w:val="Normal"/>
    <w:uiPriority w:val="39"/>
    <w:rsid w:val="00A74907"/>
    <w:pPr>
      <w:keepLines/>
      <w:tabs>
        <w:tab w:val="left" w:pos="1080"/>
        <w:tab w:val="right" w:leader="dot" w:pos="9072"/>
      </w:tabs>
      <w:spacing w:before="285" w:after="285"/>
      <w:jc w:val="both"/>
    </w:pPr>
    <w:rPr>
      <w:noProof/>
      <w:lang w:val="en-GB"/>
    </w:rPr>
  </w:style>
  <w:style w:type="paragraph" w:styleId="TM7">
    <w:name w:val="toc 7"/>
    <w:basedOn w:val="Normal"/>
    <w:next w:val="Normal"/>
    <w:uiPriority w:val="39"/>
    <w:rsid w:val="00A74907"/>
    <w:pPr>
      <w:keepLines/>
      <w:tabs>
        <w:tab w:val="left" w:pos="1200"/>
        <w:tab w:val="right" w:leader="dot" w:pos="9072"/>
      </w:tabs>
      <w:spacing w:before="285" w:after="285"/>
      <w:jc w:val="both"/>
    </w:pPr>
    <w:rPr>
      <w:bCs/>
      <w:noProof/>
      <w:lang w:val="en-GB"/>
    </w:rPr>
  </w:style>
  <w:style w:type="paragraph" w:styleId="TM8">
    <w:name w:val="toc 8"/>
    <w:basedOn w:val="Normal"/>
    <w:next w:val="Normal"/>
    <w:uiPriority w:val="39"/>
    <w:rsid w:val="00A74907"/>
    <w:pPr>
      <w:keepLines/>
      <w:tabs>
        <w:tab w:val="left" w:pos="1440"/>
        <w:tab w:val="right" w:leader="dot" w:pos="9072"/>
      </w:tabs>
      <w:spacing w:before="285" w:after="285"/>
      <w:jc w:val="both"/>
    </w:pPr>
    <w:rPr>
      <w:noProof/>
      <w:lang w:val="en-GB"/>
    </w:rPr>
  </w:style>
  <w:style w:type="paragraph" w:styleId="TM9">
    <w:name w:val="toc 9"/>
    <w:basedOn w:val="Normal"/>
    <w:next w:val="Normal"/>
    <w:uiPriority w:val="39"/>
    <w:rsid w:val="00A74907"/>
    <w:pPr>
      <w:keepLines/>
      <w:tabs>
        <w:tab w:val="left" w:pos="1560"/>
        <w:tab w:val="right" w:leader="dot" w:pos="9072"/>
      </w:tabs>
      <w:spacing w:before="285" w:after="285"/>
      <w:jc w:val="both"/>
    </w:pPr>
    <w:rPr>
      <w:noProof/>
      <w:lang w:val="en-GB"/>
    </w:rPr>
  </w:style>
  <w:style w:type="paragraph" w:customStyle="1" w:styleId="Puce1">
    <w:name w:val="Puce 1"/>
    <w:basedOn w:val="Paragraphedeliste"/>
    <w:qFormat/>
    <w:rsid w:val="004B75AB"/>
    <w:pPr>
      <w:numPr>
        <w:numId w:val="14"/>
      </w:numPr>
    </w:pPr>
  </w:style>
  <w:style w:type="paragraph" w:styleId="Paragraphedeliste">
    <w:name w:val="List Paragraph"/>
    <w:basedOn w:val="Normal"/>
    <w:uiPriority w:val="34"/>
    <w:qFormat/>
    <w:rsid w:val="00E83FC9"/>
    <w:pPr>
      <w:ind w:left="720"/>
      <w:contextualSpacing/>
    </w:pPr>
  </w:style>
  <w:style w:type="paragraph" w:customStyle="1" w:styleId="Puce2">
    <w:name w:val="Puce 2"/>
    <w:basedOn w:val="Paragraphedeliste"/>
    <w:qFormat/>
    <w:rsid w:val="004B75AB"/>
    <w:pPr>
      <w:numPr>
        <w:numId w:val="15"/>
      </w:numPr>
    </w:pPr>
  </w:style>
  <w:style w:type="paragraph" w:customStyle="1" w:styleId="Contenuducadre">
    <w:name w:val="Contenu du cadre"/>
    <w:basedOn w:val="Corpsdetexte"/>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customStyle="1" w:styleId="Tabledesmatiresniveau10">
    <w:name w:val="Table des matières niveau 10"/>
    <w:basedOn w:val="Index"/>
    <w:pPr>
      <w:tabs>
        <w:tab w:val="right" w:leader="dot" w:pos="7091"/>
      </w:tabs>
      <w:ind w:left="2547"/>
    </w:pPr>
  </w:style>
  <w:style w:type="character" w:styleId="Textedelespacerserv">
    <w:name w:val="Placeholder Text"/>
    <w:basedOn w:val="Policepardfaut"/>
    <w:uiPriority w:val="99"/>
    <w:semiHidden/>
    <w:rsid w:val="000A21A0"/>
    <w:rPr>
      <w:color w:val="808080"/>
    </w:rPr>
  </w:style>
  <w:style w:type="paragraph" w:styleId="Textedebulles">
    <w:name w:val="Balloon Text"/>
    <w:basedOn w:val="Normal"/>
    <w:link w:val="TextedebullesCar"/>
    <w:rsid w:val="000A21A0"/>
    <w:rPr>
      <w:rFonts w:ascii="Tahoma" w:hAnsi="Tahoma" w:cs="Tahoma"/>
      <w:sz w:val="16"/>
      <w:szCs w:val="16"/>
    </w:rPr>
  </w:style>
  <w:style w:type="character" w:customStyle="1" w:styleId="TextedebullesCar">
    <w:name w:val="Texte de bulles Car"/>
    <w:basedOn w:val="Policepardfaut"/>
    <w:link w:val="Textedebulles"/>
    <w:rsid w:val="000A21A0"/>
    <w:rPr>
      <w:rFonts w:ascii="Tahoma" w:hAnsi="Tahoma" w:cs="Tahoma"/>
      <w:sz w:val="16"/>
      <w:szCs w:val="16"/>
      <w:lang w:val="fr-FR" w:eastAsia="ar-SA"/>
    </w:rPr>
  </w:style>
  <w:style w:type="paragraph" w:styleId="Titre">
    <w:name w:val="Title"/>
    <w:basedOn w:val="Normal"/>
    <w:next w:val="Normal"/>
    <w:link w:val="TitreCar"/>
    <w:qFormat/>
    <w:rsid w:val="00B627D9"/>
    <w:pPr>
      <w:keepNext/>
      <w:keepLines/>
      <w:framePr w:wrap="around" w:vAnchor="page" w:hAnchor="margin" w:xAlign="right" w:y="1051"/>
      <w:suppressOverlap/>
      <w:jc w:val="right"/>
    </w:pPr>
    <w:rPr>
      <w:b/>
      <w:color w:val="E4003F"/>
      <w:sz w:val="40"/>
      <w:szCs w:val="40"/>
    </w:rPr>
  </w:style>
  <w:style w:type="character" w:customStyle="1" w:styleId="TitreCar">
    <w:name w:val="Titre Car"/>
    <w:basedOn w:val="Policepardfaut"/>
    <w:link w:val="Titre"/>
    <w:rsid w:val="00B627D9"/>
    <w:rPr>
      <w:rFonts w:ascii="Arial" w:eastAsia="Arial Unicode MS" w:hAnsi="Arial" w:cs="Arial"/>
      <w:b/>
      <w:color w:val="E4003F"/>
      <w:sz w:val="40"/>
      <w:szCs w:val="40"/>
      <w:lang w:val="fr-FR" w:eastAsia="ar-SA"/>
    </w:rPr>
  </w:style>
  <w:style w:type="table" w:styleId="Grilledutableau">
    <w:name w:val="Table Grid"/>
    <w:basedOn w:val="TableauNormal"/>
    <w:rsid w:val="00491D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tree3-node-text3">
    <w:name w:val="x-tree3-node-text3"/>
    <w:basedOn w:val="Policepardfaut"/>
    <w:rsid w:val="00C24BA0"/>
    <w:rPr>
      <w:strike w:val="0"/>
      <w:dstrike w:val="0"/>
      <w:color w:val="000000"/>
      <w:u w:val="none"/>
      <w:effect w:val="none"/>
    </w:rPr>
  </w:style>
  <w:style w:type="character" w:styleId="Lienhypertextesuivivisit">
    <w:name w:val="FollowedHyperlink"/>
    <w:basedOn w:val="Policepardfaut"/>
    <w:uiPriority w:val="99"/>
    <w:semiHidden/>
    <w:unhideWhenUsed/>
    <w:rsid w:val="004E55C9"/>
    <w:rPr>
      <w:color w:val="800080" w:themeColor="followedHyperlink"/>
      <w:u w:val="single"/>
    </w:rPr>
  </w:style>
  <w:style w:type="character" w:styleId="Marquedecommentaire">
    <w:name w:val="annotation reference"/>
    <w:basedOn w:val="Policepardfaut"/>
    <w:semiHidden/>
    <w:unhideWhenUsed/>
    <w:rsid w:val="004A6DCC"/>
    <w:rPr>
      <w:sz w:val="16"/>
      <w:szCs w:val="16"/>
    </w:rPr>
  </w:style>
  <w:style w:type="paragraph" w:styleId="Commentaire">
    <w:name w:val="annotation text"/>
    <w:basedOn w:val="Normal"/>
    <w:link w:val="CommentaireCar"/>
    <w:semiHidden/>
    <w:unhideWhenUsed/>
    <w:rsid w:val="004A6DCC"/>
  </w:style>
  <w:style w:type="character" w:customStyle="1" w:styleId="CommentaireCar">
    <w:name w:val="Commentaire Car"/>
    <w:basedOn w:val="Policepardfaut"/>
    <w:link w:val="Commentaire"/>
    <w:semiHidden/>
    <w:rsid w:val="004A6DCC"/>
    <w:rPr>
      <w:rFonts w:ascii="Arial" w:eastAsia="Arial Unicode MS" w:hAnsi="Arial" w:cs="Arial"/>
      <w:lang w:val="fr-FR" w:eastAsia="ar-SA"/>
    </w:rPr>
  </w:style>
  <w:style w:type="paragraph" w:styleId="Objetducommentaire">
    <w:name w:val="annotation subject"/>
    <w:basedOn w:val="Commentaire"/>
    <w:next w:val="Commentaire"/>
    <w:link w:val="ObjetducommentaireCar"/>
    <w:semiHidden/>
    <w:unhideWhenUsed/>
    <w:rsid w:val="004A6DCC"/>
    <w:rPr>
      <w:b/>
      <w:bCs/>
    </w:rPr>
  </w:style>
  <w:style w:type="character" w:customStyle="1" w:styleId="ObjetducommentaireCar">
    <w:name w:val="Objet du commentaire Car"/>
    <w:basedOn w:val="CommentaireCar"/>
    <w:link w:val="Objetducommentaire"/>
    <w:semiHidden/>
    <w:rsid w:val="004A6DCC"/>
    <w:rPr>
      <w:rFonts w:ascii="Arial" w:eastAsia="Arial Unicode MS" w:hAnsi="Arial" w:cs="Arial"/>
      <w:b/>
      <w:bCs/>
      <w:lang w:val="fr-FR" w:eastAsia="ar-SA"/>
    </w:rPr>
  </w:style>
  <w:style w:type="paragraph" w:styleId="Rvision">
    <w:name w:val="Revision"/>
    <w:hidden/>
    <w:uiPriority w:val="99"/>
    <w:semiHidden/>
    <w:rsid w:val="00A31849"/>
    <w:rPr>
      <w:rFonts w:ascii="Arial" w:eastAsia="Arial Unicode MS" w:hAnsi="Arial" w:cs="Arial"/>
      <w:lang w:val="fr-FR" w:eastAsia="ar-SA"/>
    </w:rPr>
  </w:style>
  <w:style w:type="paragraph" w:styleId="Notedebasdepage">
    <w:name w:val="footnote text"/>
    <w:basedOn w:val="Normal"/>
    <w:link w:val="NotedebasdepageCar"/>
    <w:semiHidden/>
    <w:unhideWhenUsed/>
    <w:rsid w:val="00BB7AD5"/>
  </w:style>
  <w:style w:type="character" w:customStyle="1" w:styleId="NotedebasdepageCar">
    <w:name w:val="Note de bas de page Car"/>
    <w:basedOn w:val="Policepardfaut"/>
    <w:link w:val="Notedebasdepage"/>
    <w:semiHidden/>
    <w:rsid w:val="00BB7AD5"/>
    <w:rPr>
      <w:rFonts w:ascii="Arial" w:eastAsia="Arial Unicode MS" w:hAnsi="Arial" w:cs="Arial"/>
      <w:lang w:val="fr-FR" w:eastAsia="ar-SA"/>
    </w:rPr>
  </w:style>
  <w:style w:type="character" w:styleId="Appelnotedebasdep">
    <w:name w:val="footnote reference"/>
    <w:basedOn w:val="Policepardfaut"/>
    <w:semiHidden/>
    <w:unhideWhenUsed/>
    <w:rsid w:val="00BB7AD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33268">
      <w:bodyDiv w:val="1"/>
      <w:marLeft w:val="0"/>
      <w:marRight w:val="0"/>
      <w:marTop w:val="0"/>
      <w:marBottom w:val="0"/>
      <w:divBdr>
        <w:top w:val="none" w:sz="0" w:space="0" w:color="auto"/>
        <w:left w:val="none" w:sz="0" w:space="0" w:color="auto"/>
        <w:bottom w:val="none" w:sz="0" w:space="0" w:color="auto"/>
        <w:right w:val="none" w:sz="0" w:space="0" w:color="auto"/>
      </w:divBdr>
    </w:div>
    <w:div w:id="37054921">
      <w:bodyDiv w:val="1"/>
      <w:marLeft w:val="0"/>
      <w:marRight w:val="0"/>
      <w:marTop w:val="0"/>
      <w:marBottom w:val="0"/>
      <w:divBdr>
        <w:top w:val="none" w:sz="0" w:space="0" w:color="auto"/>
        <w:left w:val="none" w:sz="0" w:space="0" w:color="auto"/>
        <w:bottom w:val="none" w:sz="0" w:space="0" w:color="auto"/>
        <w:right w:val="none" w:sz="0" w:space="0" w:color="auto"/>
      </w:divBdr>
    </w:div>
    <w:div w:id="106127590">
      <w:bodyDiv w:val="1"/>
      <w:marLeft w:val="0"/>
      <w:marRight w:val="0"/>
      <w:marTop w:val="0"/>
      <w:marBottom w:val="0"/>
      <w:divBdr>
        <w:top w:val="none" w:sz="0" w:space="0" w:color="auto"/>
        <w:left w:val="none" w:sz="0" w:space="0" w:color="auto"/>
        <w:bottom w:val="none" w:sz="0" w:space="0" w:color="auto"/>
        <w:right w:val="none" w:sz="0" w:space="0" w:color="auto"/>
      </w:divBdr>
    </w:div>
    <w:div w:id="110322746">
      <w:bodyDiv w:val="1"/>
      <w:marLeft w:val="0"/>
      <w:marRight w:val="0"/>
      <w:marTop w:val="0"/>
      <w:marBottom w:val="0"/>
      <w:divBdr>
        <w:top w:val="none" w:sz="0" w:space="0" w:color="auto"/>
        <w:left w:val="none" w:sz="0" w:space="0" w:color="auto"/>
        <w:bottom w:val="none" w:sz="0" w:space="0" w:color="auto"/>
        <w:right w:val="none" w:sz="0" w:space="0" w:color="auto"/>
      </w:divBdr>
    </w:div>
    <w:div w:id="299237443">
      <w:bodyDiv w:val="1"/>
      <w:marLeft w:val="0"/>
      <w:marRight w:val="0"/>
      <w:marTop w:val="0"/>
      <w:marBottom w:val="0"/>
      <w:divBdr>
        <w:top w:val="none" w:sz="0" w:space="0" w:color="auto"/>
        <w:left w:val="none" w:sz="0" w:space="0" w:color="auto"/>
        <w:bottom w:val="none" w:sz="0" w:space="0" w:color="auto"/>
        <w:right w:val="none" w:sz="0" w:space="0" w:color="auto"/>
      </w:divBdr>
    </w:div>
    <w:div w:id="323170370">
      <w:bodyDiv w:val="1"/>
      <w:marLeft w:val="0"/>
      <w:marRight w:val="0"/>
      <w:marTop w:val="0"/>
      <w:marBottom w:val="0"/>
      <w:divBdr>
        <w:top w:val="none" w:sz="0" w:space="0" w:color="auto"/>
        <w:left w:val="none" w:sz="0" w:space="0" w:color="auto"/>
        <w:bottom w:val="none" w:sz="0" w:space="0" w:color="auto"/>
        <w:right w:val="none" w:sz="0" w:space="0" w:color="auto"/>
      </w:divBdr>
    </w:div>
    <w:div w:id="366875467">
      <w:bodyDiv w:val="1"/>
      <w:marLeft w:val="0"/>
      <w:marRight w:val="0"/>
      <w:marTop w:val="0"/>
      <w:marBottom w:val="0"/>
      <w:divBdr>
        <w:top w:val="none" w:sz="0" w:space="0" w:color="auto"/>
        <w:left w:val="none" w:sz="0" w:space="0" w:color="auto"/>
        <w:bottom w:val="none" w:sz="0" w:space="0" w:color="auto"/>
        <w:right w:val="none" w:sz="0" w:space="0" w:color="auto"/>
      </w:divBdr>
    </w:div>
    <w:div w:id="482355525">
      <w:bodyDiv w:val="1"/>
      <w:marLeft w:val="0"/>
      <w:marRight w:val="0"/>
      <w:marTop w:val="0"/>
      <w:marBottom w:val="0"/>
      <w:divBdr>
        <w:top w:val="none" w:sz="0" w:space="0" w:color="auto"/>
        <w:left w:val="none" w:sz="0" w:space="0" w:color="auto"/>
        <w:bottom w:val="none" w:sz="0" w:space="0" w:color="auto"/>
        <w:right w:val="none" w:sz="0" w:space="0" w:color="auto"/>
      </w:divBdr>
    </w:div>
    <w:div w:id="496384575">
      <w:bodyDiv w:val="1"/>
      <w:marLeft w:val="0"/>
      <w:marRight w:val="0"/>
      <w:marTop w:val="0"/>
      <w:marBottom w:val="0"/>
      <w:divBdr>
        <w:top w:val="none" w:sz="0" w:space="0" w:color="auto"/>
        <w:left w:val="none" w:sz="0" w:space="0" w:color="auto"/>
        <w:bottom w:val="none" w:sz="0" w:space="0" w:color="auto"/>
        <w:right w:val="none" w:sz="0" w:space="0" w:color="auto"/>
      </w:divBdr>
    </w:div>
    <w:div w:id="562720350">
      <w:bodyDiv w:val="1"/>
      <w:marLeft w:val="0"/>
      <w:marRight w:val="0"/>
      <w:marTop w:val="0"/>
      <w:marBottom w:val="0"/>
      <w:divBdr>
        <w:top w:val="none" w:sz="0" w:space="0" w:color="auto"/>
        <w:left w:val="none" w:sz="0" w:space="0" w:color="auto"/>
        <w:bottom w:val="none" w:sz="0" w:space="0" w:color="auto"/>
        <w:right w:val="none" w:sz="0" w:space="0" w:color="auto"/>
      </w:divBdr>
    </w:div>
    <w:div w:id="590823642">
      <w:bodyDiv w:val="1"/>
      <w:marLeft w:val="0"/>
      <w:marRight w:val="0"/>
      <w:marTop w:val="0"/>
      <w:marBottom w:val="0"/>
      <w:divBdr>
        <w:top w:val="none" w:sz="0" w:space="0" w:color="auto"/>
        <w:left w:val="none" w:sz="0" w:space="0" w:color="auto"/>
        <w:bottom w:val="none" w:sz="0" w:space="0" w:color="auto"/>
        <w:right w:val="none" w:sz="0" w:space="0" w:color="auto"/>
      </w:divBdr>
    </w:div>
    <w:div w:id="708380831">
      <w:bodyDiv w:val="1"/>
      <w:marLeft w:val="0"/>
      <w:marRight w:val="0"/>
      <w:marTop w:val="0"/>
      <w:marBottom w:val="0"/>
      <w:divBdr>
        <w:top w:val="none" w:sz="0" w:space="0" w:color="auto"/>
        <w:left w:val="none" w:sz="0" w:space="0" w:color="auto"/>
        <w:bottom w:val="none" w:sz="0" w:space="0" w:color="auto"/>
        <w:right w:val="none" w:sz="0" w:space="0" w:color="auto"/>
      </w:divBdr>
    </w:div>
    <w:div w:id="766999860">
      <w:bodyDiv w:val="1"/>
      <w:marLeft w:val="0"/>
      <w:marRight w:val="0"/>
      <w:marTop w:val="0"/>
      <w:marBottom w:val="0"/>
      <w:divBdr>
        <w:top w:val="none" w:sz="0" w:space="0" w:color="auto"/>
        <w:left w:val="none" w:sz="0" w:space="0" w:color="auto"/>
        <w:bottom w:val="none" w:sz="0" w:space="0" w:color="auto"/>
        <w:right w:val="none" w:sz="0" w:space="0" w:color="auto"/>
      </w:divBdr>
    </w:div>
    <w:div w:id="797335258">
      <w:bodyDiv w:val="1"/>
      <w:marLeft w:val="0"/>
      <w:marRight w:val="0"/>
      <w:marTop w:val="0"/>
      <w:marBottom w:val="0"/>
      <w:divBdr>
        <w:top w:val="none" w:sz="0" w:space="0" w:color="auto"/>
        <w:left w:val="none" w:sz="0" w:space="0" w:color="auto"/>
        <w:bottom w:val="none" w:sz="0" w:space="0" w:color="auto"/>
        <w:right w:val="none" w:sz="0" w:space="0" w:color="auto"/>
      </w:divBdr>
    </w:div>
    <w:div w:id="817453985">
      <w:bodyDiv w:val="1"/>
      <w:marLeft w:val="0"/>
      <w:marRight w:val="0"/>
      <w:marTop w:val="0"/>
      <w:marBottom w:val="0"/>
      <w:divBdr>
        <w:top w:val="none" w:sz="0" w:space="0" w:color="auto"/>
        <w:left w:val="none" w:sz="0" w:space="0" w:color="auto"/>
        <w:bottom w:val="none" w:sz="0" w:space="0" w:color="auto"/>
        <w:right w:val="none" w:sz="0" w:space="0" w:color="auto"/>
      </w:divBdr>
    </w:div>
    <w:div w:id="827945499">
      <w:bodyDiv w:val="1"/>
      <w:marLeft w:val="0"/>
      <w:marRight w:val="0"/>
      <w:marTop w:val="0"/>
      <w:marBottom w:val="0"/>
      <w:divBdr>
        <w:top w:val="none" w:sz="0" w:space="0" w:color="auto"/>
        <w:left w:val="none" w:sz="0" w:space="0" w:color="auto"/>
        <w:bottom w:val="none" w:sz="0" w:space="0" w:color="auto"/>
        <w:right w:val="none" w:sz="0" w:space="0" w:color="auto"/>
      </w:divBdr>
    </w:div>
    <w:div w:id="828134060">
      <w:bodyDiv w:val="1"/>
      <w:marLeft w:val="0"/>
      <w:marRight w:val="0"/>
      <w:marTop w:val="0"/>
      <w:marBottom w:val="0"/>
      <w:divBdr>
        <w:top w:val="none" w:sz="0" w:space="0" w:color="auto"/>
        <w:left w:val="none" w:sz="0" w:space="0" w:color="auto"/>
        <w:bottom w:val="none" w:sz="0" w:space="0" w:color="auto"/>
        <w:right w:val="none" w:sz="0" w:space="0" w:color="auto"/>
      </w:divBdr>
    </w:div>
    <w:div w:id="843739744">
      <w:bodyDiv w:val="1"/>
      <w:marLeft w:val="0"/>
      <w:marRight w:val="0"/>
      <w:marTop w:val="0"/>
      <w:marBottom w:val="0"/>
      <w:divBdr>
        <w:top w:val="none" w:sz="0" w:space="0" w:color="auto"/>
        <w:left w:val="none" w:sz="0" w:space="0" w:color="auto"/>
        <w:bottom w:val="none" w:sz="0" w:space="0" w:color="auto"/>
        <w:right w:val="none" w:sz="0" w:space="0" w:color="auto"/>
      </w:divBdr>
    </w:div>
    <w:div w:id="859125013">
      <w:bodyDiv w:val="1"/>
      <w:marLeft w:val="0"/>
      <w:marRight w:val="0"/>
      <w:marTop w:val="0"/>
      <w:marBottom w:val="0"/>
      <w:divBdr>
        <w:top w:val="none" w:sz="0" w:space="0" w:color="auto"/>
        <w:left w:val="none" w:sz="0" w:space="0" w:color="auto"/>
        <w:bottom w:val="none" w:sz="0" w:space="0" w:color="auto"/>
        <w:right w:val="none" w:sz="0" w:space="0" w:color="auto"/>
      </w:divBdr>
    </w:div>
    <w:div w:id="888880226">
      <w:bodyDiv w:val="1"/>
      <w:marLeft w:val="0"/>
      <w:marRight w:val="0"/>
      <w:marTop w:val="0"/>
      <w:marBottom w:val="0"/>
      <w:divBdr>
        <w:top w:val="none" w:sz="0" w:space="0" w:color="auto"/>
        <w:left w:val="none" w:sz="0" w:space="0" w:color="auto"/>
        <w:bottom w:val="none" w:sz="0" w:space="0" w:color="auto"/>
        <w:right w:val="none" w:sz="0" w:space="0" w:color="auto"/>
      </w:divBdr>
    </w:div>
    <w:div w:id="981689749">
      <w:bodyDiv w:val="1"/>
      <w:marLeft w:val="0"/>
      <w:marRight w:val="0"/>
      <w:marTop w:val="0"/>
      <w:marBottom w:val="0"/>
      <w:divBdr>
        <w:top w:val="none" w:sz="0" w:space="0" w:color="auto"/>
        <w:left w:val="none" w:sz="0" w:space="0" w:color="auto"/>
        <w:bottom w:val="none" w:sz="0" w:space="0" w:color="auto"/>
        <w:right w:val="none" w:sz="0" w:space="0" w:color="auto"/>
      </w:divBdr>
    </w:div>
    <w:div w:id="1018701969">
      <w:bodyDiv w:val="1"/>
      <w:marLeft w:val="0"/>
      <w:marRight w:val="0"/>
      <w:marTop w:val="0"/>
      <w:marBottom w:val="0"/>
      <w:divBdr>
        <w:top w:val="none" w:sz="0" w:space="0" w:color="auto"/>
        <w:left w:val="none" w:sz="0" w:space="0" w:color="auto"/>
        <w:bottom w:val="none" w:sz="0" w:space="0" w:color="auto"/>
        <w:right w:val="none" w:sz="0" w:space="0" w:color="auto"/>
      </w:divBdr>
    </w:div>
    <w:div w:id="1083256768">
      <w:bodyDiv w:val="1"/>
      <w:marLeft w:val="0"/>
      <w:marRight w:val="0"/>
      <w:marTop w:val="0"/>
      <w:marBottom w:val="0"/>
      <w:divBdr>
        <w:top w:val="none" w:sz="0" w:space="0" w:color="auto"/>
        <w:left w:val="none" w:sz="0" w:space="0" w:color="auto"/>
        <w:bottom w:val="none" w:sz="0" w:space="0" w:color="auto"/>
        <w:right w:val="none" w:sz="0" w:space="0" w:color="auto"/>
      </w:divBdr>
    </w:div>
    <w:div w:id="1089690518">
      <w:bodyDiv w:val="1"/>
      <w:marLeft w:val="0"/>
      <w:marRight w:val="0"/>
      <w:marTop w:val="0"/>
      <w:marBottom w:val="0"/>
      <w:divBdr>
        <w:top w:val="none" w:sz="0" w:space="0" w:color="auto"/>
        <w:left w:val="none" w:sz="0" w:space="0" w:color="auto"/>
        <w:bottom w:val="none" w:sz="0" w:space="0" w:color="auto"/>
        <w:right w:val="none" w:sz="0" w:space="0" w:color="auto"/>
      </w:divBdr>
    </w:div>
    <w:div w:id="1250506819">
      <w:bodyDiv w:val="1"/>
      <w:marLeft w:val="0"/>
      <w:marRight w:val="0"/>
      <w:marTop w:val="0"/>
      <w:marBottom w:val="0"/>
      <w:divBdr>
        <w:top w:val="none" w:sz="0" w:space="0" w:color="auto"/>
        <w:left w:val="none" w:sz="0" w:space="0" w:color="auto"/>
        <w:bottom w:val="none" w:sz="0" w:space="0" w:color="auto"/>
        <w:right w:val="none" w:sz="0" w:space="0" w:color="auto"/>
      </w:divBdr>
    </w:div>
    <w:div w:id="1336112486">
      <w:bodyDiv w:val="1"/>
      <w:marLeft w:val="0"/>
      <w:marRight w:val="0"/>
      <w:marTop w:val="0"/>
      <w:marBottom w:val="0"/>
      <w:divBdr>
        <w:top w:val="none" w:sz="0" w:space="0" w:color="auto"/>
        <w:left w:val="none" w:sz="0" w:space="0" w:color="auto"/>
        <w:bottom w:val="none" w:sz="0" w:space="0" w:color="auto"/>
        <w:right w:val="none" w:sz="0" w:space="0" w:color="auto"/>
      </w:divBdr>
    </w:div>
    <w:div w:id="1393895040">
      <w:bodyDiv w:val="1"/>
      <w:marLeft w:val="0"/>
      <w:marRight w:val="0"/>
      <w:marTop w:val="0"/>
      <w:marBottom w:val="0"/>
      <w:divBdr>
        <w:top w:val="none" w:sz="0" w:space="0" w:color="auto"/>
        <w:left w:val="none" w:sz="0" w:space="0" w:color="auto"/>
        <w:bottom w:val="none" w:sz="0" w:space="0" w:color="auto"/>
        <w:right w:val="none" w:sz="0" w:space="0" w:color="auto"/>
      </w:divBdr>
    </w:div>
    <w:div w:id="1407530566">
      <w:bodyDiv w:val="1"/>
      <w:marLeft w:val="0"/>
      <w:marRight w:val="0"/>
      <w:marTop w:val="0"/>
      <w:marBottom w:val="0"/>
      <w:divBdr>
        <w:top w:val="none" w:sz="0" w:space="0" w:color="auto"/>
        <w:left w:val="none" w:sz="0" w:space="0" w:color="auto"/>
        <w:bottom w:val="none" w:sz="0" w:space="0" w:color="auto"/>
        <w:right w:val="none" w:sz="0" w:space="0" w:color="auto"/>
      </w:divBdr>
    </w:div>
    <w:div w:id="1418289082">
      <w:bodyDiv w:val="1"/>
      <w:marLeft w:val="0"/>
      <w:marRight w:val="0"/>
      <w:marTop w:val="0"/>
      <w:marBottom w:val="0"/>
      <w:divBdr>
        <w:top w:val="none" w:sz="0" w:space="0" w:color="auto"/>
        <w:left w:val="none" w:sz="0" w:space="0" w:color="auto"/>
        <w:bottom w:val="none" w:sz="0" w:space="0" w:color="auto"/>
        <w:right w:val="none" w:sz="0" w:space="0" w:color="auto"/>
      </w:divBdr>
    </w:div>
    <w:div w:id="1655455442">
      <w:bodyDiv w:val="1"/>
      <w:marLeft w:val="0"/>
      <w:marRight w:val="0"/>
      <w:marTop w:val="0"/>
      <w:marBottom w:val="0"/>
      <w:divBdr>
        <w:top w:val="none" w:sz="0" w:space="0" w:color="auto"/>
        <w:left w:val="none" w:sz="0" w:space="0" w:color="auto"/>
        <w:bottom w:val="none" w:sz="0" w:space="0" w:color="auto"/>
        <w:right w:val="none" w:sz="0" w:space="0" w:color="auto"/>
      </w:divBdr>
    </w:div>
    <w:div w:id="1703048558">
      <w:bodyDiv w:val="1"/>
      <w:marLeft w:val="0"/>
      <w:marRight w:val="0"/>
      <w:marTop w:val="0"/>
      <w:marBottom w:val="0"/>
      <w:divBdr>
        <w:top w:val="none" w:sz="0" w:space="0" w:color="auto"/>
        <w:left w:val="none" w:sz="0" w:space="0" w:color="auto"/>
        <w:bottom w:val="none" w:sz="0" w:space="0" w:color="auto"/>
        <w:right w:val="none" w:sz="0" w:space="0" w:color="auto"/>
      </w:divBdr>
    </w:div>
    <w:div w:id="1704210406">
      <w:bodyDiv w:val="1"/>
      <w:marLeft w:val="0"/>
      <w:marRight w:val="0"/>
      <w:marTop w:val="0"/>
      <w:marBottom w:val="0"/>
      <w:divBdr>
        <w:top w:val="none" w:sz="0" w:space="0" w:color="auto"/>
        <w:left w:val="none" w:sz="0" w:space="0" w:color="auto"/>
        <w:bottom w:val="none" w:sz="0" w:space="0" w:color="auto"/>
        <w:right w:val="none" w:sz="0" w:space="0" w:color="auto"/>
      </w:divBdr>
    </w:div>
    <w:div w:id="1739788786">
      <w:bodyDiv w:val="1"/>
      <w:marLeft w:val="0"/>
      <w:marRight w:val="0"/>
      <w:marTop w:val="0"/>
      <w:marBottom w:val="0"/>
      <w:divBdr>
        <w:top w:val="none" w:sz="0" w:space="0" w:color="auto"/>
        <w:left w:val="none" w:sz="0" w:space="0" w:color="auto"/>
        <w:bottom w:val="none" w:sz="0" w:space="0" w:color="auto"/>
        <w:right w:val="none" w:sz="0" w:space="0" w:color="auto"/>
      </w:divBdr>
      <w:divsChild>
        <w:div w:id="81996836">
          <w:marLeft w:val="0"/>
          <w:marRight w:val="0"/>
          <w:marTop w:val="0"/>
          <w:marBottom w:val="0"/>
          <w:divBdr>
            <w:top w:val="none" w:sz="0" w:space="0" w:color="auto"/>
            <w:left w:val="none" w:sz="0" w:space="0" w:color="auto"/>
            <w:bottom w:val="none" w:sz="0" w:space="0" w:color="auto"/>
            <w:right w:val="none" w:sz="0" w:space="0" w:color="auto"/>
          </w:divBdr>
          <w:divsChild>
            <w:div w:id="669211795">
              <w:marLeft w:val="0"/>
              <w:marRight w:val="0"/>
              <w:marTop w:val="0"/>
              <w:marBottom w:val="0"/>
              <w:divBdr>
                <w:top w:val="none" w:sz="0" w:space="0" w:color="auto"/>
                <w:left w:val="none" w:sz="0" w:space="0" w:color="auto"/>
                <w:bottom w:val="none" w:sz="0" w:space="0" w:color="auto"/>
                <w:right w:val="none" w:sz="0" w:space="0" w:color="auto"/>
              </w:divBdr>
              <w:divsChild>
                <w:div w:id="1994794852">
                  <w:marLeft w:val="0"/>
                  <w:marRight w:val="0"/>
                  <w:marTop w:val="0"/>
                  <w:marBottom w:val="0"/>
                  <w:divBdr>
                    <w:top w:val="none" w:sz="0" w:space="0" w:color="auto"/>
                    <w:left w:val="none" w:sz="0" w:space="0" w:color="auto"/>
                    <w:bottom w:val="none" w:sz="0" w:space="0" w:color="auto"/>
                    <w:right w:val="none" w:sz="0" w:space="0" w:color="auto"/>
                  </w:divBdr>
                  <w:divsChild>
                    <w:div w:id="357435078">
                      <w:marLeft w:val="0"/>
                      <w:marRight w:val="0"/>
                      <w:marTop w:val="0"/>
                      <w:marBottom w:val="0"/>
                      <w:divBdr>
                        <w:top w:val="none" w:sz="0" w:space="0" w:color="auto"/>
                        <w:left w:val="none" w:sz="0" w:space="0" w:color="auto"/>
                        <w:bottom w:val="none" w:sz="0" w:space="0" w:color="auto"/>
                        <w:right w:val="none" w:sz="0" w:space="0" w:color="auto"/>
                      </w:divBdr>
                      <w:divsChild>
                        <w:div w:id="1675914078">
                          <w:marLeft w:val="0"/>
                          <w:marRight w:val="0"/>
                          <w:marTop w:val="0"/>
                          <w:marBottom w:val="0"/>
                          <w:divBdr>
                            <w:top w:val="none" w:sz="0" w:space="0" w:color="auto"/>
                            <w:left w:val="none" w:sz="0" w:space="0" w:color="auto"/>
                            <w:bottom w:val="none" w:sz="0" w:space="0" w:color="auto"/>
                            <w:right w:val="none" w:sz="0" w:space="0" w:color="auto"/>
                          </w:divBdr>
                          <w:divsChild>
                            <w:div w:id="1141195720">
                              <w:marLeft w:val="0"/>
                              <w:marRight w:val="0"/>
                              <w:marTop w:val="0"/>
                              <w:marBottom w:val="0"/>
                              <w:divBdr>
                                <w:top w:val="none" w:sz="0" w:space="0" w:color="auto"/>
                                <w:left w:val="none" w:sz="0" w:space="0" w:color="auto"/>
                                <w:bottom w:val="none" w:sz="0" w:space="0" w:color="auto"/>
                                <w:right w:val="none" w:sz="0" w:space="0" w:color="auto"/>
                              </w:divBdr>
                              <w:divsChild>
                                <w:div w:id="1556165137">
                                  <w:marLeft w:val="0"/>
                                  <w:marRight w:val="0"/>
                                  <w:marTop w:val="0"/>
                                  <w:marBottom w:val="0"/>
                                  <w:divBdr>
                                    <w:top w:val="single" w:sz="6" w:space="0" w:color="D0D0D0"/>
                                    <w:left w:val="single" w:sz="6" w:space="0" w:color="D0D0D0"/>
                                    <w:bottom w:val="single" w:sz="6" w:space="0" w:color="D0D0D0"/>
                                    <w:right w:val="single" w:sz="6" w:space="0" w:color="D0D0D0"/>
                                  </w:divBdr>
                                  <w:divsChild>
                                    <w:div w:id="2100639964">
                                      <w:marLeft w:val="0"/>
                                      <w:marRight w:val="0"/>
                                      <w:marTop w:val="0"/>
                                      <w:marBottom w:val="0"/>
                                      <w:divBdr>
                                        <w:top w:val="none" w:sz="0" w:space="0" w:color="auto"/>
                                        <w:left w:val="none" w:sz="0" w:space="0" w:color="auto"/>
                                        <w:bottom w:val="none" w:sz="0" w:space="0" w:color="auto"/>
                                        <w:right w:val="none" w:sz="0" w:space="0" w:color="auto"/>
                                      </w:divBdr>
                                      <w:divsChild>
                                        <w:div w:id="1684090626">
                                          <w:marLeft w:val="105"/>
                                          <w:marRight w:val="105"/>
                                          <w:marTop w:val="105"/>
                                          <w:marBottom w:val="0"/>
                                          <w:divBdr>
                                            <w:top w:val="none" w:sz="0" w:space="0" w:color="auto"/>
                                            <w:left w:val="none" w:sz="0" w:space="0" w:color="auto"/>
                                            <w:bottom w:val="none" w:sz="0" w:space="0" w:color="auto"/>
                                            <w:right w:val="none" w:sz="0" w:space="0" w:color="auto"/>
                                          </w:divBdr>
                                          <w:divsChild>
                                            <w:div w:id="111442551">
                                              <w:marLeft w:val="0"/>
                                              <w:marRight w:val="0"/>
                                              <w:marTop w:val="0"/>
                                              <w:marBottom w:val="0"/>
                                              <w:divBdr>
                                                <w:top w:val="none" w:sz="0" w:space="0" w:color="auto"/>
                                                <w:left w:val="none" w:sz="0" w:space="0" w:color="auto"/>
                                                <w:bottom w:val="none" w:sz="0" w:space="0" w:color="auto"/>
                                                <w:right w:val="none" w:sz="0" w:space="0" w:color="auto"/>
                                              </w:divBdr>
                                              <w:divsChild>
                                                <w:div w:id="335622421">
                                                  <w:marLeft w:val="0"/>
                                                  <w:marRight w:val="0"/>
                                                  <w:marTop w:val="0"/>
                                                  <w:marBottom w:val="0"/>
                                                  <w:divBdr>
                                                    <w:top w:val="none" w:sz="0" w:space="0" w:color="auto"/>
                                                    <w:left w:val="none" w:sz="0" w:space="0" w:color="auto"/>
                                                    <w:bottom w:val="none" w:sz="0" w:space="0" w:color="auto"/>
                                                    <w:right w:val="none" w:sz="0" w:space="0" w:color="auto"/>
                                                  </w:divBdr>
                                                  <w:divsChild>
                                                    <w:div w:id="2075354191">
                                                      <w:marLeft w:val="0"/>
                                                      <w:marRight w:val="0"/>
                                                      <w:marTop w:val="0"/>
                                                      <w:marBottom w:val="0"/>
                                                      <w:divBdr>
                                                        <w:top w:val="none" w:sz="0" w:space="0" w:color="auto"/>
                                                        <w:left w:val="none" w:sz="0" w:space="0" w:color="auto"/>
                                                        <w:bottom w:val="none" w:sz="0" w:space="0" w:color="auto"/>
                                                        <w:right w:val="none" w:sz="0" w:space="0" w:color="auto"/>
                                                      </w:divBdr>
                                                      <w:divsChild>
                                                        <w:div w:id="132732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206518">
      <w:bodyDiv w:val="1"/>
      <w:marLeft w:val="0"/>
      <w:marRight w:val="0"/>
      <w:marTop w:val="0"/>
      <w:marBottom w:val="0"/>
      <w:divBdr>
        <w:top w:val="none" w:sz="0" w:space="0" w:color="auto"/>
        <w:left w:val="none" w:sz="0" w:space="0" w:color="auto"/>
        <w:bottom w:val="none" w:sz="0" w:space="0" w:color="auto"/>
        <w:right w:val="none" w:sz="0" w:space="0" w:color="auto"/>
      </w:divBdr>
    </w:div>
    <w:div w:id="1757020882">
      <w:bodyDiv w:val="1"/>
      <w:marLeft w:val="0"/>
      <w:marRight w:val="0"/>
      <w:marTop w:val="0"/>
      <w:marBottom w:val="0"/>
      <w:divBdr>
        <w:top w:val="none" w:sz="0" w:space="0" w:color="auto"/>
        <w:left w:val="none" w:sz="0" w:space="0" w:color="auto"/>
        <w:bottom w:val="none" w:sz="0" w:space="0" w:color="auto"/>
        <w:right w:val="none" w:sz="0" w:space="0" w:color="auto"/>
      </w:divBdr>
    </w:div>
    <w:div w:id="1862812363">
      <w:bodyDiv w:val="1"/>
      <w:marLeft w:val="0"/>
      <w:marRight w:val="0"/>
      <w:marTop w:val="0"/>
      <w:marBottom w:val="0"/>
      <w:divBdr>
        <w:top w:val="none" w:sz="0" w:space="0" w:color="auto"/>
        <w:left w:val="none" w:sz="0" w:space="0" w:color="auto"/>
        <w:bottom w:val="none" w:sz="0" w:space="0" w:color="auto"/>
        <w:right w:val="none" w:sz="0" w:space="0" w:color="auto"/>
      </w:divBdr>
    </w:div>
    <w:div w:id="1893030421">
      <w:bodyDiv w:val="1"/>
      <w:marLeft w:val="0"/>
      <w:marRight w:val="0"/>
      <w:marTop w:val="0"/>
      <w:marBottom w:val="0"/>
      <w:divBdr>
        <w:top w:val="none" w:sz="0" w:space="0" w:color="auto"/>
        <w:left w:val="none" w:sz="0" w:space="0" w:color="auto"/>
        <w:bottom w:val="none" w:sz="0" w:space="0" w:color="auto"/>
        <w:right w:val="none" w:sz="0" w:space="0" w:color="auto"/>
      </w:divBdr>
    </w:div>
    <w:div w:id="1902864100">
      <w:bodyDiv w:val="1"/>
      <w:marLeft w:val="0"/>
      <w:marRight w:val="0"/>
      <w:marTop w:val="0"/>
      <w:marBottom w:val="0"/>
      <w:divBdr>
        <w:top w:val="none" w:sz="0" w:space="0" w:color="auto"/>
        <w:left w:val="none" w:sz="0" w:space="0" w:color="auto"/>
        <w:bottom w:val="none" w:sz="0" w:space="0" w:color="auto"/>
        <w:right w:val="none" w:sz="0" w:space="0" w:color="auto"/>
      </w:divBdr>
    </w:div>
    <w:div w:id="1977565796">
      <w:bodyDiv w:val="1"/>
      <w:marLeft w:val="0"/>
      <w:marRight w:val="0"/>
      <w:marTop w:val="0"/>
      <w:marBottom w:val="0"/>
      <w:divBdr>
        <w:top w:val="none" w:sz="0" w:space="0" w:color="auto"/>
        <w:left w:val="none" w:sz="0" w:space="0" w:color="auto"/>
        <w:bottom w:val="none" w:sz="0" w:space="0" w:color="auto"/>
        <w:right w:val="none" w:sz="0" w:space="0" w:color="auto"/>
      </w:divBdr>
    </w:div>
    <w:div w:id="1979144755">
      <w:bodyDiv w:val="1"/>
      <w:marLeft w:val="0"/>
      <w:marRight w:val="0"/>
      <w:marTop w:val="0"/>
      <w:marBottom w:val="0"/>
      <w:divBdr>
        <w:top w:val="none" w:sz="0" w:space="0" w:color="auto"/>
        <w:left w:val="none" w:sz="0" w:space="0" w:color="auto"/>
        <w:bottom w:val="none" w:sz="0" w:space="0" w:color="auto"/>
        <w:right w:val="none" w:sz="0" w:space="0" w:color="auto"/>
      </w:divBdr>
    </w:div>
    <w:div w:id="2008483672">
      <w:bodyDiv w:val="1"/>
      <w:marLeft w:val="0"/>
      <w:marRight w:val="0"/>
      <w:marTop w:val="0"/>
      <w:marBottom w:val="0"/>
      <w:divBdr>
        <w:top w:val="none" w:sz="0" w:space="0" w:color="auto"/>
        <w:left w:val="none" w:sz="0" w:space="0" w:color="auto"/>
        <w:bottom w:val="none" w:sz="0" w:space="0" w:color="auto"/>
        <w:right w:val="none" w:sz="0" w:space="0" w:color="auto"/>
      </w:divBdr>
    </w:div>
    <w:div w:id="2015381391">
      <w:bodyDiv w:val="1"/>
      <w:marLeft w:val="0"/>
      <w:marRight w:val="0"/>
      <w:marTop w:val="0"/>
      <w:marBottom w:val="0"/>
      <w:divBdr>
        <w:top w:val="none" w:sz="0" w:space="0" w:color="auto"/>
        <w:left w:val="none" w:sz="0" w:space="0" w:color="auto"/>
        <w:bottom w:val="none" w:sz="0" w:space="0" w:color="auto"/>
        <w:right w:val="none" w:sz="0" w:space="0" w:color="auto"/>
      </w:divBdr>
    </w:div>
    <w:div w:id="2021852851">
      <w:bodyDiv w:val="1"/>
      <w:marLeft w:val="0"/>
      <w:marRight w:val="0"/>
      <w:marTop w:val="0"/>
      <w:marBottom w:val="0"/>
      <w:divBdr>
        <w:top w:val="none" w:sz="0" w:space="0" w:color="auto"/>
        <w:left w:val="none" w:sz="0" w:space="0" w:color="auto"/>
        <w:bottom w:val="none" w:sz="0" w:space="0" w:color="auto"/>
        <w:right w:val="none" w:sz="0" w:space="0" w:color="auto"/>
      </w:divBdr>
    </w:div>
    <w:div w:id="2052072514">
      <w:bodyDiv w:val="1"/>
      <w:marLeft w:val="0"/>
      <w:marRight w:val="0"/>
      <w:marTop w:val="0"/>
      <w:marBottom w:val="0"/>
      <w:divBdr>
        <w:top w:val="none" w:sz="0" w:space="0" w:color="auto"/>
        <w:left w:val="none" w:sz="0" w:space="0" w:color="auto"/>
        <w:bottom w:val="none" w:sz="0" w:space="0" w:color="auto"/>
        <w:right w:val="none" w:sz="0" w:space="0" w:color="auto"/>
      </w:divBdr>
    </w:div>
    <w:div w:id="2093820019">
      <w:bodyDiv w:val="1"/>
      <w:marLeft w:val="0"/>
      <w:marRight w:val="0"/>
      <w:marTop w:val="0"/>
      <w:marBottom w:val="0"/>
      <w:divBdr>
        <w:top w:val="none" w:sz="0" w:space="0" w:color="auto"/>
        <w:left w:val="none" w:sz="0" w:space="0" w:color="auto"/>
        <w:bottom w:val="none" w:sz="0" w:space="0" w:color="auto"/>
        <w:right w:val="none" w:sz="0" w:space="0" w:color="auto"/>
      </w:divBdr>
    </w:div>
    <w:div w:id="2121409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bat\MBDA_DOC\Formulaires\Mod&#232;les%20MBDA\rapport_f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77CAF9072134D1BB7F4BEC4F230727D"/>
        <w:category>
          <w:name w:val="Général"/>
          <w:gallery w:val="placeholder"/>
        </w:category>
        <w:types>
          <w:type w:val="bbPlcHdr"/>
        </w:types>
        <w:behaviors>
          <w:behavior w:val="content"/>
        </w:behaviors>
        <w:guid w:val="{565221F2-C6CB-44DE-BEE0-D3DB2FD86C36}"/>
      </w:docPartPr>
      <w:docPartBody>
        <w:p w:rsidR="00C534E0" w:rsidRDefault="00461A87">
          <w:pPr>
            <w:pStyle w:val="E68472042AE342DEA3EA4F2F02C5F979"/>
          </w:pPr>
          <w:r w:rsidRPr="004906AF">
            <w:t xml:space="preserve"> </w:t>
          </w:r>
        </w:p>
      </w:docPartBody>
    </w:docPart>
    <w:docPart>
      <w:docPartPr>
        <w:name w:val="E7214325163747258EB2D2AE0B108535"/>
        <w:category>
          <w:name w:val="Général"/>
          <w:gallery w:val="placeholder"/>
        </w:category>
        <w:types>
          <w:type w:val="bbPlcHdr"/>
        </w:types>
        <w:behaviors>
          <w:behavior w:val="content"/>
        </w:behaviors>
        <w:guid w:val="{480FEF63-D10D-49F4-ABAE-BE4ABE707A92}"/>
      </w:docPartPr>
      <w:docPartBody>
        <w:p w:rsidR="00C534E0" w:rsidRDefault="00461A87">
          <w:pPr/>
          <w:r w:rsidRPr="004906AF">
            <w:t xml:space="preserve"> </w:t>
          </w:r>
        </w:p>
      </w:docPartBody>
    </w:docPart>
    <w:docPart>
      <w:docPartPr>
        <w:name w:val="799B0F0D8DF04EDD8DBD59926B7A76EE"/>
        <w:category>
          <w:name w:val="Général"/>
          <w:gallery w:val="placeholder"/>
        </w:category>
        <w:types>
          <w:type w:val="bbPlcHdr"/>
        </w:types>
        <w:behaviors>
          <w:behavior w:val="content"/>
        </w:behaviors>
        <w:guid w:val="{DBD7D0FC-F5B4-45A3-A6F4-76A8C909553F}"/>
      </w:docPartPr>
      <w:docPartBody>
        <w:p w:rsidR="00C534E0" w:rsidRDefault="00461A87">
          <w:pPr/>
          <w:r w:rsidRPr="009C1250">
            <w:rPr>
              <w:rStyle w:val="Textedelespacerserv"/>
              <w:bCs/>
              <w:color w:val="E4002B"/>
              <w:sz w:val="32"/>
              <w:szCs w:val="32"/>
            </w:rPr>
            <w:t>Complément de titre</w:t>
          </w:r>
        </w:p>
      </w:docPartBody>
    </w:docPart>
    <w:docPart>
      <w:docPartPr>
        <w:name w:val="E68472042AE342DEA3EA4F2F02C5F979"/>
        <w:category>
          <w:name w:val="Général"/>
          <w:gallery w:val="placeholder"/>
        </w:category>
        <w:types>
          <w:type w:val="bbPlcHdr"/>
        </w:types>
        <w:behaviors>
          <w:behavior w:val="content"/>
        </w:behaviors>
        <w:guid w:val="{11D853AF-ACF8-4160-8C9F-76865A60D127}"/>
      </w:docPartPr>
      <w:docPartBody>
        <w:p w:rsidR="00C534E0" w:rsidRDefault="00D70D4A" w:rsidP="00D70D4A">
          <w:pPr/>
          <w:r w:rsidRPr="00216F55">
            <w:rPr>
              <w:rStyle w:val="Textedelespacerserv"/>
              <w:sz w:val="24"/>
              <w:szCs w:val="24"/>
            </w:rPr>
            <w:t>Référence du document.</w:t>
          </w:r>
        </w:p>
      </w:docPartBody>
    </w:docPart>
    <w:docPart>
      <w:docPartPr>
        <w:name w:val="A2B8A52F013C48C39D9E0DAA2DA18489"/>
        <w:category>
          <w:name w:val="Général"/>
          <w:gallery w:val="placeholder"/>
        </w:category>
        <w:types>
          <w:type w:val="bbPlcHdr"/>
        </w:types>
        <w:behaviors>
          <w:behavior w:val="content"/>
        </w:behaviors>
        <w:guid w:val="{66888C87-CDE8-438E-985E-591242EA9368}"/>
      </w:docPartPr>
      <w:docPartBody>
        <w:p w:rsidR="00C534E0" w:rsidRDefault="00D70D4A" w:rsidP="00D70D4A">
          <w:pPr/>
          <w:r w:rsidRPr="00216F55">
            <w:rPr>
              <w:rStyle w:val="Textedelespacerserv"/>
              <w:sz w:val="24"/>
              <w:szCs w:val="24"/>
            </w:rPr>
            <w:t>Date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Lucida Sans">
    <w:charset w:val="00"/>
    <w:family w:val="swiss"/>
    <w:pitch w:val="variable"/>
    <w:sig w:usb0="8100AAF7" w:usb1="0000807B" w:usb2="00000008" w:usb3="00000000" w:csb0="000100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D4A"/>
    <w:rsid w:val="00003248"/>
    <w:rsid w:val="000261B1"/>
    <w:rsid w:val="00060145"/>
    <w:rsid w:val="00084CFF"/>
    <w:rsid w:val="000D36DF"/>
    <w:rsid w:val="000D4364"/>
    <w:rsid w:val="001D5387"/>
    <w:rsid w:val="002039B0"/>
    <w:rsid w:val="00333111"/>
    <w:rsid w:val="00371ACF"/>
    <w:rsid w:val="003A259B"/>
    <w:rsid w:val="003C3D23"/>
    <w:rsid w:val="00461A87"/>
    <w:rsid w:val="004715D9"/>
    <w:rsid w:val="005425E7"/>
    <w:rsid w:val="00555C76"/>
    <w:rsid w:val="00660948"/>
    <w:rsid w:val="0081626B"/>
    <w:rsid w:val="0096008F"/>
    <w:rsid w:val="00A67D62"/>
    <w:rsid w:val="00AB0068"/>
    <w:rsid w:val="00B506DF"/>
    <w:rsid w:val="00C534E0"/>
    <w:rsid w:val="00D70D4A"/>
    <w:rsid w:val="00EF6911"/>
    <w:rsid w:val="00F515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D4364"/>
    <w:rPr>
      <w:color w:val="808080"/>
    </w:rPr>
  </w:style>
  <w:style w:type="paragraph" w:customStyle="1" w:styleId="3B7C027796134861ABD9211DF9292A52">
    <w:name w:val="3B7C027796134861ABD9211DF9292A52"/>
  </w:style>
  <w:style w:type="paragraph" w:customStyle="1" w:styleId="177CAF9072134D1BB7F4BEC4F230727D">
    <w:name w:val="177CAF9072134D1BB7F4BEC4F230727D"/>
  </w:style>
  <w:style w:type="paragraph" w:customStyle="1" w:styleId="E7214325163747258EB2D2AE0B108535">
    <w:name w:val="E7214325163747258EB2D2AE0B108535"/>
  </w:style>
  <w:style w:type="paragraph" w:customStyle="1" w:styleId="799B0F0D8DF04EDD8DBD59926B7A76EE">
    <w:name w:val="799B0F0D8DF04EDD8DBD59926B7A76EE"/>
  </w:style>
  <w:style w:type="paragraph" w:customStyle="1" w:styleId="E68472042AE342DEA3EA4F2F02C5F979">
    <w:name w:val="E68472042AE342DEA3EA4F2F02C5F979"/>
    <w:rsid w:val="00D70D4A"/>
  </w:style>
  <w:style w:type="paragraph" w:customStyle="1" w:styleId="A2B8A52F013C48C39D9E0DAA2DA18489">
    <w:name w:val="A2B8A52F013C48C39D9E0DAA2DA18489"/>
    <w:rsid w:val="00D70D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que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FAAEDF-A7A8-445D-B436-F5877C33C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rapport_fr.dotm</Template>
  <TotalTime>0</TotalTime>
  <Pages>13</Pages>
  <Words>1825</Words>
  <Characters>11591</Characters>
  <Application>Microsoft Office Word</Application>
  <DocSecurity>0</DocSecurity>
  <Lines>643</Lines>
  <Paragraphs>447</Paragraphs>
  <ScaleCrop>false</ScaleCrop>
  <HeadingPairs>
    <vt:vector size="2" baseType="variant">
      <vt:variant>
        <vt:lpstr>Titre</vt:lpstr>
      </vt:variant>
      <vt:variant>
        <vt:i4>1</vt:i4>
      </vt:variant>
    </vt:vector>
  </HeadingPairs>
  <TitlesOfParts>
    <vt:vector size="1" baseType="lpstr">
      <vt:lpstr>Dossier de vulnérabilités des COTS ITR</vt:lpstr>
    </vt:vector>
  </TitlesOfParts>
  <Company>MBDA France</Company>
  <LinksUpToDate>false</LinksUpToDate>
  <CharactersWithSpaces>12969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vulnérabilités des Exemples</dc:title>
  <dc:subject>Exemple</dc:subject>
  <dc:creator/>
  <cp:keywords/>
  <dc:description/>
  <cp:lastModifiedBy>X-PINEAU.Lucas</cp:lastModifiedBy>
  <cp:revision>149</cp:revision>
  <cp:lastPrinted>2023-12-12T08:57:00Z</cp:lastPrinted>
  <dcterms:created xsi:type="dcterms:W3CDTF">2022-01-12T09:24:00Z</dcterms:created>
  <dcterms:modified xsi:type="dcterms:W3CDTF">2026-01-21T14:05:00Z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_Chrono">
    <vt:lpwstr>142XXXXXXXX</vt:lpwstr>
  </property>
  <property fmtid="{D5CDD505-2E9C-101B-9397-08002B2CF9AE}" pid="3" name="DO_Version">
    <vt:lpwstr/>
  </property>
  <property fmtid="{D5CDD505-2E9C-101B-9397-08002B2CF9AE}" pid="4" name="DO_Cen">
    <vt:lpwstr/>
  </property>
  <property fmtid="{D5CDD505-2E9C-101B-9397-08002B2CF9AE}" pid="5" name="DO_Adr1">
    <vt:lpwstr/>
  </property>
  <property fmtid="{D5CDD505-2E9C-101B-9397-08002B2CF9AE}" pid="6" name="DO_Adr2">
    <vt:lpwstr/>
  </property>
  <property fmtid="{D5CDD505-2E9C-101B-9397-08002B2CF9AE}" pid="7" name="DO_URL">
    <vt:lpwstr/>
  </property>
  <property fmtid="{D5CDD505-2E9C-101B-9397-08002B2CF9AE}" pid="8" name="DO_Pre">
    <vt:lpwstr/>
  </property>
  <property fmtid="{D5CDD505-2E9C-101B-9397-08002B2CF9AE}" pid="9" name="DO_Tel">
    <vt:lpwstr/>
  </property>
  <property fmtid="{D5CDD505-2E9C-101B-9397-08002B2CF9AE}" pid="10" name="DO_Fax">
    <vt:lpwstr/>
  </property>
  <property fmtid="{D5CDD505-2E9C-101B-9397-08002B2CF9AE}" pid="11" name="DO_Pfx">
    <vt:lpwstr/>
  </property>
  <property fmtid="{D5CDD505-2E9C-101B-9397-08002B2CF9AE}" pid="12" name="DO_Dir">
    <vt:lpwstr> </vt:lpwstr>
  </property>
  <property fmtid="{D5CDD505-2E9C-101B-9397-08002B2CF9AE}" pid="13" name="VersionFormulaire">
    <vt:lpwstr>M_FR_07_24</vt:lpwstr>
  </property>
  <property fmtid="{D5CDD505-2E9C-101B-9397-08002B2CF9AE}" pid="14" name="DateFormulaire">
    <vt:lpwstr>16/05/2024</vt:lpwstr>
  </property>
  <property fmtid="{D5CDD505-2E9C-101B-9397-08002B2CF9AE}" pid="15" name="C1">
    <vt:i4>0</vt:i4>
  </property>
  <property fmtid="{D5CDD505-2E9C-101B-9397-08002B2CF9AE}" pid="16" name="C2">
    <vt:i4>0</vt:i4>
  </property>
  <property fmtid="{D5CDD505-2E9C-101B-9397-08002B2CF9AE}" pid="17" name="DateDocument">
    <vt:lpwstr>01/01/2026</vt:lpwstr>
  </property>
  <property fmtid="{D5CDD505-2E9C-101B-9397-08002B2CF9AE}" pid="18" name="DO_Pays">
    <vt:lpwstr> </vt:lpwstr>
  </property>
  <property fmtid="{D5CDD505-2E9C-101B-9397-08002B2CF9AE}" pid="19" name="DO_Social">
    <vt:lpwstr/>
  </property>
</Properties>
</file>